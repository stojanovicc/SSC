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309918" w14:textId="77777777" w:rsidR="005E762D" w:rsidRPr="00533BAC" w:rsidRDefault="005E762D" w:rsidP="00DC4A22">
      <w:pPr>
        <w:pStyle w:val="Title"/>
        <w:jc w:val="right"/>
        <w:rPr>
          <w:lang w:val="sr-Latn-CS"/>
        </w:rPr>
      </w:pPr>
    </w:p>
    <w:p w14:paraId="0B6E186C" w14:textId="77777777"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14:paraId="19AB8D87" w14:textId="77777777" w:rsidR="000D13F9" w:rsidRPr="00112BD9" w:rsidRDefault="00112BD9" w:rsidP="000D13F9">
      <w:pPr>
        <w:pStyle w:val="Title"/>
        <w:jc w:val="right"/>
        <w:rPr>
          <w:iCs/>
          <w:sz w:val="44"/>
          <w:lang w:val="sr-Latn-CS"/>
        </w:rPr>
      </w:pPr>
      <w:r w:rsidRPr="00112BD9">
        <w:rPr>
          <w:iCs/>
          <w:sz w:val="44"/>
          <w:lang w:val="sr-Latn-CS"/>
        </w:rPr>
        <w:t>ASSC</w:t>
      </w:r>
    </w:p>
    <w:p w14:paraId="6561208C" w14:textId="77777777"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14:paraId="5A2A9704" w14:textId="77777777" w:rsidR="0059438F" w:rsidRPr="00EC25D8" w:rsidRDefault="0059438F" w:rsidP="00DC4A22">
      <w:pPr>
        <w:pStyle w:val="Title"/>
        <w:jc w:val="right"/>
        <w:rPr>
          <w:lang w:val="sr-Latn-CS"/>
        </w:rPr>
      </w:pPr>
    </w:p>
    <w:p w14:paraId="2EF04D78" w14:textId="77777777"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14:paraId="53D8C657" w14:textId="77777777"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14:paraId="3E3DD7F7" w14:textId="77777777"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592E8D5" w14:textId="77777777"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 w14:paraId="7656298E" w14:textId="77777777">
        <w:tc>
          <w:tcPr>
            <w:tcW w:w="2304" w:type="dxa"/>
          </w:tcPr>
          <w:p w14:paraId="4FFB25DE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70E8A477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27FA5BDF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4AA3508E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 w14:paraId="572852E9" w14:textId="77777777">
        <w:tc>
          <w:tcPr>
            <w:tcW w:w="2304" w:type="dxa"/>
          </w:tcPr>
          <w:p w14:paraId="628521D9" w14:textId="77777777" w:rsidR="005107C5" w:rsidRPr="00EC25D8" w:rsidRDefault="005A5DE0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12.06.2023.</w:t>
            </w:r>
          </w:p>
        </w:tc>
        <w:tc>
          <w:tcPr>
            <w:tcW w:w="1152" w:type="dxa"/>
          </w:tcPr>
          <w:p w14:paraId="28706603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7B06554E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14:paraId="3D0397D5" w14:textId="77777777" w:rsidR="00B94209" w:rsidRDefault="00681BA9" w:rsidP="00DC4A22">
            <w:pPr>
              <w:pStyle w:val="Tabletext"/>
              <w:spacing w:after="0"/>
            </w:pPr>
            <w:r>
              <w:t>Anđela Stojanović,</w:t>
            </w:r>
          </w:p>
          <w:p w14:paraId="4DE4A204" w14:textId="77777777" w:rsidR="00681BA9" w:rsidRPr="00EC25D8" w:rsidRDefault="00681BA9" w:rsidP="00DC4A22">
            <w:pPr>
              <w:pStyle w:val="Tabletext"/>
              <w:spacing w:after="0"/>
              <w:rPr>
                <w:lang w:val="sr-Latn-CS"/>
              </w:rPr>
            </w:pPr>
            <w:r>
              <w:t>Anastasija Trajković</w:t>
            </w:r>
          </w:p>
        </w:tc>
      </w:tr>
    </w:tbl>
    <w:p w14:paraId="41019E38" w14:textId="77777777" w:rsidR="005E762D" w:rsidRPr="00533BAC" w:rsidRDefault="005E762D" w:rsidP="00DC4A22">
      <w:pPr>
        <w:rPr>
          <w:lang w:val="sr-Latn-CS"/>
        </w:rPr>
      </w:pPr>
    </w:p>
    <w:p w14:paraId="761FA18F" w14:textId="77777777"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14:paraId="6832FCAB" w14:textId="77777777" w:rsidR="00084CFB" w:rsidRDefault="00734E5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084CFB" w:rsidRPr="00CE7B2A">
        <w:rPr>
          <w:noProof/>
          <w:lang w:val="sr-Latn-CS"/>
        </w:rPr>
        <w:t>1</w:t>
      </w:r>
      <w:r w:rsidR="00084CFB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084CFB" w:rsidRPr="00CE7B2A">
        <w:rPr>
          <w:noProof/>
          <w:lang w:val="sr-Latn-CS"/>
        </w:rPr>
        <w:t>Uvod</w:t>
      </w:r>
      <w:r w:rsidR="00084CFB">
        <w:rPr>
          <w:noProof/>
        </w:rPr>
        <w:tab/>
      </w:r>
      <w:r w:rsidR="00084CFB">
        <w:rPr>
          <w:noProof/>
        </w:rPr>
        <w:fldChar w:fldCharType="begin"/>
      </w:r>
      <w:r w:rsidR="00084CFB">
        <w:rPr>
          <w:noProof/>
        </w:rPr>
        <w:instrText xml:space="preserve"> PAGEREF _Toc137506058 \h </w:instrText>
      </w:r>
      <w:r w:rsidR="00084CFB">
        <w:rPr>
          <w:noProof/>
        </w:rPr>
      </w:r>
      <w:r w:rsidR="00084CFB">
        <w:rPr>
          <w:noProof/>
        </w:rPr>
        <w:fldChar w:fldCharType="separate"/>
      </w:r>
      <w:r w:rsidR="00084CFB">
        <w:rPr>
          <w:noProof/>
        </w:rPr>
        <w:t>5</w:t>
      </w:r>
      <w:r w:rsidR="00084CFB">
        <w:rPr>
          <w:noProof/>
        </w:rPr>
        <w:fldChar w:fldCharType="end"/>
      </w:r>
    </w:p>
    <w:p w14:paraId="07141AF2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Početna stranica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5A5BD4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Prijavljivanje korisnika na aplikaciju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81AA69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3.1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Registracija novog korisnika</w:t>
      </w:r>
      <w:r>
        <w:tab/>
      </w:r>
      <w:r>
        <w:fldChar w:fldCharType="begin"/>
      </w:r>
      <w:r>
        <w:instrText xml:space="preserve"> PAGEREF _Toc137506061 \h </w:instrText>
      </w:r>
      <w:r>
        <w:fldChar w:fldCharType="separate"/>
      </w:r>
      <w:r>
        <w:t>6</w:t>
      </w:r>
      <w:r>
        <w:fldChar w:fldCharType="end"/>
      </w:r>
    </w:p>
    <w:p w14:paraId="2B73422E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3.2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Registracija studenta</w:t>
      </w:r>
      <w:r>
        <w:tab/>
      </w:r>
      <w:r>
        <w:fldChar w:fldCharType="begin"/>
      </w:r>
      <w:r>
        <w:instrText xml:space="preserve"> PAGEREF _Toc137506062 \h </w:instrText>
      </w:r>
      <w:r>
        <w:fldChar w:fldCharType="separate"/>
      </w:r>
      <w:r>
        <w:t>6</w:t>
      </w:r>
      <w:r>
        <w:fldChar w:fldCharType="end"/>
      </w:r>
    </w:p>
    <w:p w14:paraId="7FBEB5D9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3.3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Registracija sportskog trenera</w:t>
      </w:r>
      <w:r>
        <w:tab/>
      </w:r>
      <w:r>
        <w:fldChar w:fldCharType="begin"/>
      </w:r>
      <w:r>
        <w:instrText xml:space="preserve"> PAGEREF _Toc137506063 \h </w:instrText>
      </w:r>
      <w:r>
        <w:fldChar w:fldCharType="separate"/>
      </w:r>
      <w:r>
        <w:t>7</w:t>
      </w:r>
      <w:r>
        <w:fldChar w:fldCharType="end"/>
      </w:r>
    </w:p>
    <w:p w14:paraId="52534F8D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3.4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Registracija zaposlenog</w:t>
      </w:r>
      <w:r>
        <w:tab/>
      </w:r>
      <w:r>
        <w:fldChar w:fldCharType="begin"/>
      </w:r>
      <w:r>
        <w:instrText xml:space="preserve"> PAGEREF _Toc137506064 \h </w:instrText>
      </w:r>
      <w:r>
        <w:fldChar w:fldCharType="separate"/>
      </w:r>
      <w:r>
        <w:t>8</w:t>
      </w:r>
      <w:r>
        <w:fldChar w:fldCharType="end"/>
      </w:r>
    </w:p>
    <w:p w14:paraId="611FA8AA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 5  Prijavljivanje registrovanog korisnika na sistem</w:t>
      </w:r>
      <w:r>
        <w:tab/>
      </w:r>
      <w:r>
        <w:fldChar w:fldCharType="begin"/>
      </w:r>
      <w:r>
        <w:instrText xml:space="preserve"> PAGEREF _Toc137506065 \h </w:instrText>
      </w:r>
      <w:r>
        <w:fldChar w:fldCharType="separate"/>
      </w:r>
      <w:r>
        <w:t>8</w:t>
      </w:r>
      <w:r>
        <w:fldChar w:fldCharType="end"/>
      </w:r>
    </w:p>
    <w:p w14:paraId="169676CC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3.5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Profil studenta</w:t>
      </w:r>
      <w:r>
        <w:tab/>
      </w:r>
      <w:r>
        <w:fldChar w:fldCharType="begin"/>
      </w:r>
      <w:r>
        <w:instrText xml:space="preserve"> PAGEREF _Toc137506066 \h </w:instrText>
      </w:r>
      <w:r>
        <w:fldChar w:fldCharType="separate"/>
      </w:r>
      <w:r>
        <w:t>9</w:t>
      </w:r>
      <w:r>
        <w:fldChar w:fldCharType="end"/>
      </w:r>
    </w:p>
    <w:p w14:paraId="25583F4F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3.6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Profil trenera</w:t>
      </w:r>
      <w:r>
        <w:tab/>
      </w:r>
      <w:r>
        <w:fldChar w:fldCharType="begin"/>
      </w:r>
      <w:r>
        <w:instrText xml:space="preserve"> PAGEREF _Toc137506067 \h </w:instrText>
      </w:r>
      <w:r>
        <w:fldChar w:fldCharType="separate"/>
      </w:r>
      <w:r>
        <w:t>9</w:t>
      </w:r>
      <w:r>
        <w:fldChar w:fldCharType="end"/>
      </w:r>
    </w:p>
    <w:p w14:paraId="45819350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3.7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Profil zaposlenog</w:t>
      </w:r>
      <w:r>
        <w:tab/>
      </w:r>
      <w:r>
        <w:fldChar w:fldCharType="begin"/>
      </w:r>
      <w:r>
        <w:instrText xml:space="preserve"> PAGEREF _Toc137506068 \h </w:instrText>
      </w:r>
      <w:r>
        <w:fldChar w:fldCharType="separate"/>
      </w:r>
      <w:r>
        <w:t>10</w:t>
      </w:r>
      <w:r>
        <w:fldChar w:fldCharType="end"/>
      </w:r>
    </w:p>
    <w:p w14:paraId="16FD4732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3.8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t>Izmena profila</w:t>
      </w:r>
      <w:r>
        <w:tab/>
      </w:r>
      <w:r>
        <w:fldChar w:fldCharType="begin"/>
      </w:r>
      <w:r>
        <w:instrText xml:space="preserve"> PAGEREF _Toc137506069 \h </w:instrText>
      </w:r>
      <w:r>
        <w:fldChar w:fldCharType="separate"/>
      </w:r>
      <w:r>
        <w:t>10</w:t>
      </w:r>
      <w:r>
        <w:fldChar w:fldCharType="end"/>
      </w:r>
    </w:p>
    <w:p w14:paraId="0DA1088F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3.9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rPr>
          <w:rFonts w:cs="Arial"/>
        </w:rPr>
        <w:t>Promena osnovnih podataka o sebi - korisnik student</w:t>
      </w:r>
      <w:r>
        <w:tab/>
      </w:r>
      <w:r>
        <w:fldChar w:fldCharType="begin"/>
      </w:r>
      <w:r>
        <w:instrText xml:space="preserve"> PAGEREF _Toc137506070 \h </w:instrText>
      </w:r>
      <w:r>
        <w:fldChar w:fldCharType="separate"/>
      </w:r>
      <w:r>
        <w:t>11</w:t>
      </w:r>
      <w:r>
        <w:fldChar w:fldCharType="end"/>
      </w:r>
    </w:p>
    <w:p w14:paraId="75D1FCAF" w14:textId="77777777" w:rsidR="00084CFB" w:rsidRDefault="00084CFB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CE7B2A">
        <w:t>3.10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CE7B2A">
        <w:rPr>
          <w:rFonts w:cs="Arial"/>
        </w:rPr>
        <w:t>Promena osnovnih podataka o sebi - korisnik trener</w:t>
      </w:r>
      <w:r>
        <w:tab/>
      </w:r>
      <w:r>
        <w:fldChar w:fldCharType="begin"/>
      </w:r>
      <w:r>
        <w:instrText xml:space="preserve"> PAGEREF _Toc137506071 \h </w:instrText>
      </w:r>
      <w:r>
        <w:fldChar w:fldCharType="separate"/>
      </w:r>
      <w:r>
        <w:t>13</w:t>
      </w:r>
      <w:r>
        <w:fldChar w:fldCharType="end"/>
      </w:r>
    </w:p>
    <w:p w14:paraId="13D7C242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Izmena informacija o takmičenju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441B0B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Izmena informacija o takmičenju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CE5042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R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Takmi</w:t>
      </w:r>
      <w:r w:rsidRPr="00CE7B2A">
        <w:rPr>
          <w:noProof/>
          <w:lang w:val="sr-Latn-RS"/>
        </w:rPr>
        <w:t>čenja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E9D6F6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R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prijavljenih studenata na takmi</w:t>
      </w:r>
      <w:r w:rsidRPr="00CE7B2A">
        <w:rPr>
          <w:noProof/>
          <w:lang w:val="sr-Latn-RS"/>
        </w:rPr>
        <w:t>čenjima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0E84CE5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Prijava i odustajanje od prijave na takmičenju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ADAC980" w14:textId="77777777" w:rsidR="00084CFB" w:rsidRDefault="00084CF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Dodanje treninga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6712B50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RS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A</w:t>
      </w:r>
      <w:r w:rsidRPr="00CE7B2A">
        <w:rPr>
          <w:noProof/>
          <w:lang w:val="sr-Latn-RS"/>
        </w:rPr>
        <w:t>žuriranje i brisanje treninga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E97608D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rasporeda treninga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5FB572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Zakazivanje treninga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2C0C768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Otkazivanje treninga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8AEB753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studenata koji su zakazali trening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1BBBD1F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Formiranje timova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A534386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članova timova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7524FDB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Upisivanje u 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BCE7F25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lastRenderedPageBreak/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Ispisivanje iz tima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BF06836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Plaćanje članarine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0DABB2E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Dodavanje članarina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24BAC34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Evidencija članarina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C1A0E39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i informacija o sportovima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EA0778D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sportskih trenera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D1723B5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spiska studenata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BC1952B" w14:textId="77777777" w:rsidR="00084CFB" w:rsidRDefault="00084CFB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7B2A">
        <w:rPr>
          <w:noProof/>
          <w:lang w:val="sr-Latn-CS"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E7B2A">
        <w:rPr>
          <w:noProof/>
          <w:lang w:val="sr-Latn-CS"/>
        </w:rPr>
        <w:t>Prikaz stranice ,,O nama“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_Toc137506093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FD0DCF6" w14:textId="77777777"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40628B">
        <w:rPr>
          <w:lang w:val="sr-Latn-CS"/>
        </w:rPr>
        <w:t>ASSC</w:t>
      </w:r>
    </w:p>
    <w:p w14:paraId="4AB993FF" w14:textId="77777777" w:rsidR="009B4BA5" w:rsidRPr="009B4BA5" w:rsidRDefault="009B4BA5" w:rsidP="00DC4A22">
      <w:pPr>
        <w:rPr>
          <w:lang w:val="sr-Latn-CS"/>
        </w:rPr>
      </w:pPr>
    </w:p>
    <w:p w14:paraId="4C6F742E" w14:textId="77777777" w:rsidR="005E762D" w:rsidRDefault="005E762D" w:rsidP="00DC4A22">
      <w:pPr>
        <w:pStyle w:val="Heading1"/>
        <w:ind w:left="0" w:firstLine="0"/>
        <w:rPr>
          <w:lang w:val="sr-Latn-CS"/>
        </w:rPr>
      </w:pPr>
      <w:bookmarkStart w:id="0" w:name="_Toc137506058"/>
      <w:r w:rsidRPr="00533BAC">
        <w:rPr>
          <w:lang w:val="sr-Latn-CS"/>
        </w:rPr>
        <w:t>Uvod</w:t>
      </w:r>
      <w:bookmarkEnd w:id="0"/>
    </w:p>
    <w:p w14:paraId="6AC8DAAE" w14:textId="77777777" w:rsidR="005410CD" w:rsidRPr="00C5243D" w:rsidRDefault="005410CD" w:rsidP="004C2961">
      <w:pPr>
        <w:jc w:val="both"/>
        <w:rPr>
          <w:lang w:val="sr-Latn-CS"/>
        </w:rPr>
      </w:pPr>
      <w:r w:rsidRPr="00C5243D">
        <w:rPr>
          <w:lang w:val="sr-Latn-CS"/>
        </w:rPr>
        <w:t xml:space="preserve">Primarni cilj </w:t>
      </w:r>
      <w:r>
        <w:rPr>
          <w:lang w:val="sr-Latn-CS"/>
        </w:rPr>
        <w:t>aplikacije Studentskog Sportskog Centra je</w:t>
      </w:r>
      <w:r w:rsidRPr="00C5243D">
        <w:rPr>
          <w:lang w:val="sr-Latn-CS"/>
        </w:rPr>
        <w:t xml:space="preserve"> da omogući, olakša i ubrza proces pron</w:t>
      </w:r>
      <w:r w:rsidR="00F3785B">
        <w:rPr>
          <w:lang w:val="sr-Latn-CS"/>
        </w:rPr>
        <w:t>alaska sporta kojim</w:t>
      </w:r>
      <w:r w:rsidR="00651EF0">
        <w:rPr>
          <w:lang w:val="sr-Latn-CS"/>
        </w:rPr>
        <w:t xml:space="preserve"> student želi da se bavi, pronalska </w:t>
      </w:r>
      <w:r w:rsidR="00F3785B">
        <w:rPr>
          <w:lang w:val="sr-Latn-CS"/>
        </w:rPr>
        <w:t>njegovog trenera</w:t>
      </w:r>
      <w:r w:rsidR="00651EF0">
        <w:rPr>
          <w:lang w:val="sr-Latn-CS"/>
        </w:rPr>
        <w:t xml:space="preserve"> i takmičenja</w:t>
      </w:r>
      <w:r w:rsidRPr="00C5243D">
        <w:rPr>
          <w:lang w:val="sr-Latn-CS"/>
        </w:rPr>
        <w:t xml:space="preserve">. Studenti mogu da putem </w:t>
      </w:r>
      <w:r w:rsidR="00F3785B">
        <w:rPr>
          <w:lang w:val="sr-Latn-CS"/>
        </w:rPr>
        <w:t>aplikacije</w:t>
      </w:r>
      <w:r w:rsidRPr="00C5243D">
        <w:rPr>
          <w:lang w:val="sr-Latn-CS"/>
        </w:rPr>
        <w:t xml:space="preserve"> na brz i efikasan način saznaju informacije o </w:t>
      </w:r>
      <w:r w:rsidR="00651EF0">
        <w:rPr>
          <w:lang w:val="sr-Latn-CS"/>
        </w:rPr>
        <w:t>treninzima</w:t>
      </w:r>
      <w:r w:rsidRPr="00C5243D">
        <w:rPr>
          <w:lang w:val="sr-Latn-CS"/>
        </w:rPr>
        <w:t xml:space="preserve">, kao i da se prijave na njih. </w:t>
      </w:r>
      <w:r w:rsidR="003E307A">
        <w:rPr>
          <w:lang w:val="sr-Latn-CS"/>
        </w:rPr>
        <w:t>Takođe, Studenti mogu putem aplikacije na brz i efikasan način saznaju informacije o takmičenjima, kao i da se prijave na njih.</w:t>
      </w:r>
      <w:r w:rsidR="007006F3">
        <w:t xml:space="preserve"> </w:t>
      </w:r>
      <w:r w:rsidR="001F52B4">
        <w:rPr>
          <w:lang w:val="sr-Latn-CS"/>
        </w:rPr>
        <w:t>Sportski treneri</w:t>
      </w:r>
      <w:r w:rsidRPr="00C5243D">
        <w:rPr>
          <w:lang w:val="sr-Latn-CS"/>
        </w:rPr>
        <w:t xml:space="preserve"> mogu da putem </w:t>
      </w:r>
      <w:r w:rsidR="001B48BE">
        <w:rPr>
          <w:lang w:val="sr-Latn-CS"/>
        </w:rPr>
        <w:t>aplikacije</w:t>
      </w:r>
      <w:r w:rsidRPr="00C5243D">
        <w:rPr>
          <w:lang w:val="sr-Latn-CS"/>
        </w:rPr>
        <w:t xml:space="preserve"> na brz i efikasan način objave </w:t>
      </w:r>
      <w:r w:rsidR="007F747C">
        <w:rPr>
          <w:lang w:val="sr-Latn-CS"/>
        </w:rPr>
        <w:t xml:space="preserve">informacije o </w:t>
      </w:r>
      <w:r w:rsidR="00EF7553">
        <w:rPr>
          <w:lang w:val="sr-Latn-CS"/>
        </w:rPr>
        <w:t>predstojećim treninzima</w:t>
      </w:r>
      <w:r w:rsidRPr="00C5243D">
        <w:rPr>
          <w:lang w:val="sr-Latn-CS"/>
        </w:rPr>
        <w:t>, kao i da vide student</w:t>
      </w:r>
      <w:r w:rsidR="00EF7553">
        <w:rPr>
          <w:lang w:val="sr-Latn-CS"/>
        </w:rPr>
        <w:t>e koji su zakazali trening</w:t>
      </w:r>
      <w:r w:rsidRPr="00C5243D">
        <w:rPr>
          <w:lang w:val="sr-Latn-CS"/>
        </w:rPr>
        <w:t>.</w:t>
      </w:r>
      <w:r w:rsidR="007F747C">
        <w:rPr>
          <w:lang w:val="sr-Latn-CS"/>
        </w:rPr>
        <w:t xml:space="preserve"> Zaposleno osoblje Sportskog Centra može putem aplikacije da na brz i efikasan način objavi informacije o takmičenjima, kao i da vidi studente koji su se prijavi na takmičenjima</w:t>
      </w:r>
      <w:r w:rsidRPr="00C5243D">
        <w:rPr>
          <w:lang w:val="sr-Latn-CS"/>
        </w:rPr>
        <w:t>.</w:t>
      </w:r>
    </w:p>
    <w:p w14:paraId="367A3A7A" w14:textId="77777777" w:rsidR="009B4BA5" w:rsidRPr="00F94867" w:rsidRDefault="009B4BA5" w:rsidP="004C2961">
      <w:pPr>
        <w:jc w:val="both"/>
        <w:rPr>
          <w:lang w:val="sr-Latn-CS"/>
        </w:rPr>
      </w:pPr>
    </w:p>
    <w:p w14:paraId="386CC0FC" w14:textId="77777777" w:rsidR="00AE148B" w:rsidRPr="00F94867" w:rsidRDefault="00AE148B" w:rsidP="004C2961">
      <w:pPr>
        <w:jc w:val="both"/>
        <w:rPr>
          <w:lang w:val="sr-Latn-CS"/>
        </w:rPr>
      </w:pPr>
      <w:bookmarkStart w:id="1" w:name="_Toc144046299"/>
    </w:p>
    <w:p w14:paraId="3F344DBA" w14:textId="2DA514DF" w:rsidR="00AE148B" w:rsidRDefault="00AE148B" w:rsidP="004C2961">
      <w:pPr>
        <w:pStyle w:val="Heading1"/>
        <w:ind w:left="0" w:firstLine="0"/>
        <w:jc w:val="both"/>
        <w:rPr>
          <w:lang w:val="sr-Latn-CS"/>
        </w:rPr>
      </w:pPr>
      <w:bookmarkStart w:id="2" w:name="_Toc137506059"/>
      <w:r>
        <w:rPr>
          <w:lang w:val="sr-Latn-CS"/>
        </w:rPr>
        <w:t xml:space="preserve">Početna stranica </w:t>
      </w:r>
      <w:r w:rsidR="00CC2DF2">
        <w:rPr>
          <w:lang w:val="sr-Latn-CS"/>
        </w:rPr>
        <w:t>aplikacije</w:t>
      </w:r>
      <w:bookmarkEnd w:id="2"/>
    </w:p>
    <w:p w14:paraId="5496ABAA" w14:textId="77777777" w:rsidR="00AE148B" w:rsidRPr="00C5243D" w:rsidRDefault="00AE148B" w:rsidP="004C2961">
      <w:pPr>
        <w:jc w:val="both"/>
        <w:rPr>
          <w:lang w:val="sr-Latn-CS"/>
        </w:rPr>
      </w:pPr>
      <w:r w:rsidRPr="00C5243D">
        <w:rPr>
          <w:lang w:val="sr-Latn-CS"/>
        </w:rPr>
        <w:t xml:space="preserve">Početna stranica </w:t>
      </w:r>
      <w:r>
        <w:rPr>
          <w:lang w:val="sr-Latn-CS"/>
        </w:rPr>
        <w:t>aplikacije</w:t>
      </w:r>
      <w:r w:rsidRPr="00C5243D">
        <w:rPr>
          <w:lang w:val="sr-Latn-CS"/>
        </w:rPr>
        <w:t xml:space="preserve"> izgleda kao na sledećoj slici:</w:t>
      </w:r>
    </w:p>
    <w:p w14:paraId="33448375" w14:textId="1EBD4400" w:rsidR="00AE148B" w:rsidRDefault="001C1F3F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DE68033" wp14:editId="24A95EF1">
            <wp:extent cx="5943600" cy="35737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023-06-12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C27" w14:textId="77777777" w:rsidR="00AE148B" w:rsidRDefault="00AE148B" w:rsidP="004C2961">
      <w:pPr>
        <w:jc w:val="both"/>
        <w:rPr>
          <w:lang w:val="sr-Latn-CS"/>
        </w:rPr>
      </w:pPr>
    </w:p>
    <w:p w14:paraId="08378D68" w14:textId="77777777" w:rsidR="00AE148B" w:rsidRPr="00EE37C2" w:rsidRDefault="00AE148B" w:rsidP="004C2961">
      <w:pPr>
        <w:jc w:val="both"/>
        <w:rPr>
          <w:lang w:val="sr-Latn-CS"/>
        </w:rPr>
      </w:pPr>
    </w:p>
    <w:p w14:paraId="56387E36" w14:textId="77777777" w:rsidR="00AE148B" w:rsidRPr="005641A3" w:rsidRDefault="00AE148B" w:rsidP="004C2961">
      <w:pPr>
        <w:jc w:val="both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>Slika 1 – Početna stranica aplikacije</w:t>
      </w:r>
    </w:p>
    <w:p w14:paraId="504EB6A2" w14:textId="77777777" w:rsidR="00AE148B" w:rsidRDefault="00AE148B" w:rsidP="004C2961">
      <w:pPr>
        <w:pStyle w:val="BodyText"/>
        <w:spacing w:after="0"/>
        <w:ind w:left="0"/>
        <w:jc w:val="both"/>
        <w:rPr>
          <w:lang w:val="sr-Latn-CS"/>
        </w:rPr>
      </w:pPr>
    </w:p>
    <w:p w14:paraId="76C13698" w14:textId="77777777" w:rsidR="00AE148B" w:rsidRDefault="00AE148B" w:rsidP="004C2961">
      <w:pPr>
        <w:pStyle w:val="BodyText"/>
        <w:spacing w:after="0"/>
        <w:ind w:left="0"/>
        <w:jc w:val="both"/>
        <w:rPr>
          <w:lang w:val="sr-Latn-CS"/>
        </w:rPr>
      </w:pPr>
    </w:p>
    <w:p w14:paraId="6D586BF0" w14:textId="77777777" w:rsidR="00AE148B" w:rsidRDefault="00AE148B" w:rsidP="004C2961">
      <w:pPr>
        <w:pStyle w:val="Heading1"/>
        <w:ind w:left="0" w:firstLine="0"/>
        <w:jc w:val="both"/>
        <w:rPr>
          <w:lang w:val="sr-Latn-CS"/>
        </w:rPr>
      </w:pPr>
      <w:bookmarkStart w:id="3" w:name="_Toc137506060"/>
      <w:r>
        <w:rPr>
          <w:lang w:val="sr-Latn-CS"/>
        </w:rPr>
        <w:t>Prijavljivanje korisnika na aplikaciju</w:t>
      </w:r>
      <w:bookmarkEnd w:id="3"/>
    </w:p>
    <w:p w14:paraId="7431C6CD" w14:textId="77777777" w:rsidR="00AE148B" w:rsidRPr="004A6B44" w:rsidRDefault="00AE148B" w:rsidP="004C2961">
      <w:pPr>
        <w:jc w:val="both"/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</w:t>
      </w:r>
      <w:r w:rsidRPr="00C5243D">
        <w:rPr>
          <w:lang w:val="sr-Latn-CS"/>
        </w:rPr>
        <w:t>Prvi je kada</w:t>
      </w:r>
      <w:r>
        <w:rPr>
          <w:lang w:val="sr-Latn-CS"/>
        </w:rPr>
        <w:t xml:space="preserve"> se</w:t>
      </w:r>
      <w:r w:rsidRPr="00C5243D">
        <w:rPr>
          <w:lang w:val="sr-Latn-CS"/>
        </w:rPr>
        <w:t xml:space="preserve"> korisnik prvi put prijavi tj. registruje na </w:t>
      </w:r>
      <w:r>
        <w:rPr>
          <w:lang w:val="sr-Latn-CS"/>
        </w:rPr>
        <w:t>aplikaciju</w:t>
      </w:r>
      <w:r w:rsidRPr="004A6B44">
        <w:rPr>
          <w:lang w:val="sr-Latn-CS"/>
        </w:rPr>
        <w:t xml:space="preserve">. </w:t>
      </w:r>
      <w:r w:rsidRPr="00C5243D">
        <w:rPr>
          <w:lang w:val="sr-Latn-CS"/>
        </w:rPr>
        <w:t xml:space="preserve">Drugi slučaj je kada se postojeći tj. već registrovani korisnik prijavljuje na </w:t>
      </w:r>
      <w:r>
        <w:rPr>
          <w:lang w:val="sr-Latn-CS"/>
        </w:rPr>
        <w:t>aplikaciju</w:t>
      </w:r>
      <w:r w:rsidRPr="00C5243D">
        <w:rPr>
          <w:lang w:val="sr-Latn-CS"/>
        </w:rPr>
        <w:t xml:space="preserve"> u cilju izvršavanja funkcionalnosti koje su mu namenjene. Svaki posetilac </w:t>
      </w:r>
      <w:r>
        <w:rPr>
          <w:lang w:val="sr-Latn-CS"/>
        </w:rPr>
        <w:t>aplikacije</w:t>
      </w:r>
      <w:r w:rsidRPr="00C5243D">
        <w:rPr>
          <w:lang w:val="sr-Latn-CS"/>
        </w:rPr>
        <w:t xml:space="preserve"> može pregledati osnovne podatke o </w:t>
      </w:r>
      <w:r>
        <w:rPr>
          <w:lang w:val="sr-Latn-CS"/>
        </w:rPr>
        <w:t>sportskom centru</w:t>
      </w:r>
      <w:r w:rsidRPr="00C5243D">
        <w:rPr>
          <w:lang w:val="sr-Latn-CS"/>
        </w:rPr>
        <w:t xml:space="preserve"> na glavnoj stranici </w:t>
      </w:r>
      <w:r>
        <w:rPr>
          <w:lang w:val="sr-Latn-CS"/>
        </w:rPr>
        <w:t>plikacije</w:t>
      </w:r>
      <w:r w:rsidRPr="00C5243D">
        <w:rPr>
          <w:lang w:val="sr-Latn-CS"/>
        </w:rPr>
        <w:t>.</w:t>
      </w:r>
    </w:p>
    <w:p w14:paraId="34A4A6FA" w14:textId="77777777" w:rsidR="00AE148B" w:rsidRPr="004A6B44" w:rsidRDefault="00AE148B" w:rsidP="004C2961">
      <w:pPr>
        <w:jc w:val="both"/>
        <w:rPr>
          <w:lang w:val="sr-Latn-CS"/>
        </w:rPr>
      </w:pPr>
    </w:p>
    <w:p w14:paraId="2BA68C14" w14:textId="77777777" w:rsidR="00AE148B" w:rsidRPr="00533BAC" w:rsidRDefault="00AE148B" w:rsidP="004C2961">
      <w:pPr>
        <w:jc w:val="both"/>
        <w:rPr>
          <w:lang w:val="sr-Latn-CS"/>
        </w:rPr>
      </w:pPr>
    </w:p>
    <w:p w14:paraId="2F58AB24" w14:textId="77777777" w:rsidR="00AE148B" w:rsidRDefault="00AE148B" w:rsidP="004C2961">
      <w:pPr>
        <w:pStyle w:val="Heading2"/>
        <w:ind w:left="0" w:firstLine="0"/>
        <w:jc w:val="both"/>
        <w:rPr>
          <w:lang w:val="sr-Latn-CS"/>
        </w:rPr>
      </w:pPr>
      <w:bookmarkStart w:id="4" w:name="_Toc137506061"/>
      <w:r>
        <w:rPr>
          <w:lang w:val="sr-Latn-CS"/>
        </w:rPr>
        <w:t>Registracija novog korisnika</w:t>
      </w:r>
      <w:bookmarkEnd w:id="4"/>
    </w:p>
    <w:p w14:paraId="77AA4FAD" w14:textId="77777777" w:rsidR="00AE148B" w:rsidRPr="000672C1" w:rsidRDefault="00AE148B" w:rsidP="004C2961">
      <w:pPr>
        <w:pStyle w:val="BodyText"/>
        <w:numPr>
          <w:ilvl w:val="0"/>
          <w:numId w:val="1"/>
        </w:numPr>
        <w:spacing w:after="0"/>
        <w:ind w:left="0" w:firstLine="0"/>
        <w:jc w:val="both"/>
        <w:rPr>
          <w:lang w:val="sr-Latn-CS"/>
        </w:rPr>
      </w:pPr>
      <w:r>
        <w:rPr>
          <w:lang w:val="sr-Latn-CS"/>
        </w:rPr>
        <w:t xml:space="preserve">Klikom na </w:t>
      </w:r>
      <w:r>
        <w:rPr>
          <w:i/>
          <w:lang w:val="sr-Latn-CS"/>
        </w:rPr>
        <w:t xml:space="preserve">Registruj se </w:t>
      </w:r>
      <w:r>
        <w:rPr>
          <w:lang w:val="sr-Latn-CS"/>
        </w:rPr>
        <w:t>otvara se forma za unos podataka o novom korisniku, konkretno o studentu.</w:t>
      </w:r>
    </w:p>
    <w:p w14:paraId="5BBFAA9D" w14:textId="77777777" w:rsidR="00AE148B" w:rsidRDefault="00AE148B" w:rsidP="004C2961">
      <w:pPr>
        <w:pStyle w:val="BodyText"/>
        <w:numPr>
          <w:ilvl w:val="0"/>
          <w:numId w:val="1"/>
        </w:numPr>
        <w:spacing w:after="0"/>
        <w:ind w:left="0" w:firstLine="0"/>
        <w:jc w:val="both"/>
        <w:rPr>
          <w:lang w:val="sr-Latn-CS"/>
        </w:rPr>
      </w:pPr>
      <w:r>
        <w:rPr>
          <w:lang w:val="sr-Latn-CS"/>
        </w:rPr>
        <w:t>Početna stranica prilikom registracije novog  korisnika(studenta, trenera ili zaposlenog) sadrži forme za unos imena, prezimena, korisničkog imena, lozinke, i e-mail-a. Ova polja su obavezna, i posetilac ne može da nastavi sa registracijom ukoliko ih ne unese.</w:t>
      </w:r>
    </w:p>
    <w:p w14:paraId="63013228" w14:textId="77777777" w:rsidR="00AE148B" w:rsidRDefault="00AE148B" w:rsidP="004C2961">
      <w:pPr>
        <w:pStyle w:val="BodyText"/>
        <w:numPr>
          <w:ilvl w:val="0"/>
          <w:numId w:val="1"/>
        </w:numPr>
        <w:spacing w:after="0"/>
        <w:ind w:left="0" w:firstLine="0"/>
        <w:jc w:val="both"/>
        <w:rPr>
          <w:lang w:val="sr-Latn-CS"/>
        </w:rPr>
      </w:pPr>
      <w:r w:rsidRPr="00C5243D">
        <w:rPr>
          <w:lang w:val="sr-Latn-CS"/>
        </w:rPr>
        <w:t>Novi korisnik bira način na koji želi da se prijavi u zavisno</w:t>
      </w:r>
      <w:r>
        <w:rPr>
          <w:lang w:val="sr-Latn-CS"/>
        </w:rPr>
        <w:t xml:space="preserve">sti od njegove uloge na aplikaciji (Student, Trener, Zaposleni). </w:t>
      </w:r>
    </w:p>
    <w:p w14:paraId="3FEE22AA" w14:textId="77777777" w:rsidR="00AE148B" w:rsidRPr="00D945A0" w:rsidRDefault="00AE148B" w:rsidP="004C2961">
      <w:pPr>
        <w:pStyle w:val="BodyText"/>
        <w:spacing w:after="0"/>
        <w:ind w:left="0"/>
        <w:jc w:val="both"/>
        <w:rPr>
          <w:lang w:val="sr-Latn-CS"/>
        </w:rPr>
      </w:pPr>
    </w:p>
    <w:p w14:paraId="07E1D358" w14:textId="0C75F540" w:rsidR="00AE148B" w:rsidRPr="003D4169" w:rsidRDefault="003D4169" w:rsidP="004C2961">
      <w:pPr>
        <w:pStyle w:val="Heading2"/>
        <w:ind w:left="0" w:firstLine="0"/>
        <w:jc w:val="both"/>
        <w:rPr>
          <w:lang w:val="sr-Latn-CS"/>
        </w:rPr>
      </w:pPr>
      <w:bookmarkStart w:id="5" w:name="_Toc137506062"/>
      <w:r>
        <w:rPr>
          <w:lang w:val="sr-Latn-CS"/>
        </w:rPr>
        <w:t xml:space="preserve">Registracija </w:t>
      </w:r>
      <w:r>
        <w:rPr>
          <w:lang w:val="sr-Latn-CS"/>
        </w:rPr>
        <w:t>studenta</w:t>
      </w:r>
      <w:bookmarkEnd w:id="5"/>
    </w:p>
    <w:p w14:paraId="7D7586D8" w14:textId="77777777" w:rsidR="00AE148B" w:rsidRDefault="00AE148B" w:rsidP="004C2961">
      <w:pPr>
        <w:jc w:val="both"/>
        <w:rPr>
          <w:lang w:val="sr-Latn-CS"/>
        </w:rPr>
      </w:pPr>
      <w:r w:rsidRPr="00F50406">
        <w:rPr>
          <w:lang w:val="sr-Latn-CS"/>
        </w:rPr>
        <w:t xml:space="preserve">Stranica za registraciju </w:t>
      </w:r>
      <w:r>
        <w:rPr>
          <w:lang w:val="sr-Latn-CS"/>
        </w:rPr>
        <w:t>studenta ima formu kao na sledećoj slici.</w:t>
      </w:r>
    </w:p>
    <w:p w14:paraId="20C30F4C" w14:textId="77777777" w:rsidR="00AE148B" w:rsidRDefault="00AE148B" w:rsidP="004C2961">
      <w:pPr>
        <w:jc w:val="both"/>
        <w:rPr>
          <w:lang w:val="sr-Latn-CS"/>
        </w:rPr>
      </w:pPr>
    </w:p>
    <w:p w14:paraId="762E8FC7" w14:textId="073F07D7" w:rsidR="00AE148B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4C29F903" wp14:editId="32E145C9">
            <wp:extent cx="3762375" cy="4400550"/>
            <wp:effectExtent l="0" t="0" r="9525" b="0"/>
            <wp:docPr id="57" name="Picture 57" descr="2023-06-12 (2)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3-06-12 (2) - Cop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B5D5" w14:textId="77777777" w:rsidR="00AE148B" w:rsidRDefault="00AE148B" w:rsidP="004C2961">
      <w:pPr>
        <w:jc w:val="both"/>
        <w:rPr>
          <w:lang w:val="sr-Latn-CS"/>
        </w:rPr>
      </w:pPr>
    </w:p>
    <w:p w14:paraId="2DA2A5FD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Slika 3 – Registracija studenta</w:t>
      </w:r>
    </w:p>
    <w:p w14:paraId="53C6AD41" w14:textId="77777777" w:rsidR="00AE148B" w:rsidRPr="00F50406" w:rsidRDefault="00AE148B" w:rsidP="004C2961">
      <w:pPr>
        <w:jc w:val="both"/>
        <w:rPr>
          <w:lang w:val="sr-Latn-CS"/>
        </w:rPr>
      </w:pPr>
    </w:p>
    <w:p w14:paraId="07F1885C" w14:textId="77777777" w:rsidR="00AE148B" w:rsidRDefault="00AE148B" w:rsidP="004C2961">
      <w:pPr>
        <w:numPr>
          <w:ilvl w:val="0"/>
          <w:numId w:val="10"/>
        </w:numPr>
        <w:ind w:left="360"/>
        <w:jc w:val="both"/>
        <w:rPr>
          <w:lang w:val="sr-Latn-CS"/>
        </w:rPr>
      </w:pPr>
      <w:r>
        <w:rPr>
          <w:lang w:val="sr-Latn-CS"/>
        </w:rPr>
        <w:t>Korisnik koji želi da se registruje kao student, treba da popuni upitnik sa osnovnim podacima o sebi. Sva polja su obavezna i korisnik ne može da se registruje ukoliko ih ne popuni.</w:t>
      </w:r>
    </w:p>
    <w:p w14:paraId="5808DA8E" w14:textId="77777777" w:rsidR="00AE148B" w:rsidRDefault="00AE148B" w:rsidP="004C2961">
      <w:pPr>
        <w:numPr>
          <w:ilvl w:val="0"/>
          <w:numId w:val="10"/>
        </w:numPr>
        <w:ind w:left="360"/>
        <w:jc w:val="both"/>
        <w:rPr>
          <w:lang w:val="sr-Latn-CS"/>
        </w:rPr>
      </w:pPr>
      <w:r>
        <w:rPr>
          <w:lang w:val="sr-Latn-CS"/>
        </w:rPr>
        <w:t xml:space="preserve">Kada je popunio formu, korisnik se registruje klikom na dugme </w:t>
      </w:r>
      <w:r w:rsidRPr="008D17BF">
        <w:rPr>
          <w:i/>
          <w:lang w:val="sr-Latn-CS"/>
        </w:rPr>
        <w:t>Prijavi Se</w:t>
      </w:r>
      <w:r>
        <w:rPr>
          <w:lang w:val="sr-Latn-CS"/>
        </w:rPr>
        <w:t>.</w:t>
      </w:r>
    </w:p>
    <w:p w14:paraId="66B56F12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br w:type="page"/>
      </w:r>
    </w:p>
    <w:p w14:paraId="2B9C281D" w14:textId="12EFBEA8" w:rsidR="00AE148B" w:rsidRPr="00E55CCB" w:rsidRDefault="00E55CCB" w:rsidP="004C2961">
      <w:pPr>
        <w:pStyle w:val="Heading2"/>
        <w:ind w:left="0" w:firstLine="0"/>
        <w:jc w:val="both"/>
        <w:rPr>
          <w:lang w:val="sr-Latn-CS"/>
        </w:rPr>
      </w:pPr>
      <w:bookmarkStart w:id="6" w:name="_Toc137506063"/>
      <w:r>
        <w:rPr>
          <w:lang w:val="sr-Latn-CS"/>
        </w:rPr>
        <w:lastRenderedPageBreak/>
        <w:t>Registracija sportskog trenera</w:t>
      </w:r>
      <w:bookmarkEnd w:id="6"/>
    </w:p>
    <w:p w14:paraId="20BB9F8D" w14:textId="77777777" w:rsidR="00AE148B" w:rsidRDefault="00AE148B" w:rsidP="004C2961">
      <w:pPr>
        <w:ind w:left="360"/>
        <w:jc w:val="both"/>
        <w:rPr>
          <w:lang w:val="sr-Latn-CS"/>
        </w:rPr>
      </w:pPr>
      <w:r>
        <w:rPr>
          <w:lang w:val="sr-Latn-CS"/>
        </w:rPr>
        <w:t>Stranica za registraciju sportskog trenera ima formu koja izgleda kao na sledećoj slici.</w:t>
      </w:r>
    </w:p>
    <w:p w14:paraId="58E4B4D8" w14:textId="77777777" w:rsidR="00AE148B" w:rsidRDefault="00AE148B" w:rsidP="004C2961">
      <w:pPr>
        <w:ind w:left="360"/>
        <w:jc w:val="both"/>
        <w:rPr>
          <w:lang w:val="sr-Latn-CS"/>
        </w:rPr>
      </w:pPr>
    </w:p>
    <w:p w14:paraId="58FAAD64" w14:textId="19BB4745" w:rsidR="00AE148B" w:rsidRPr="00CB1E68" w:rsidRDefault="00AE148B" w:rsidP="004C2961">
      <w:pPr>
        <w:ind w:left="360"/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0142C741" wp14:editId="595B2C31">
            <wp:extent cx="3762375" cy="4486275"/>
            <wp:effectExtent l="0" t="0" r="9525" b="9525"/>
            <wp:docPr id="56" name="Picture 56" descr="2023-06-12 (3)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6-12 (3) - Cop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B6E3" w14:textId="77777777" w:rsidR="00AE148B" w:rsidRDefault="00AE148B" w:rsidP="004C2961">
      <w:pPr>
        <w:pStyle w:val="Heading2"/>
        <w:numPr>
          <w:ilvl w:val="0"/>
          <w:numId w:val="0"/>
        </w:numPr>
        <w:jc w:val="both"/>
        <w:rPr>
          <w:lang w:val="sr-Latn-CS"/>
        </w:rPr>
      </w:pPr>
      <w:bookmarkStart w:id="7" w:name="_Toc144046297"/>
    </w:p>
    <w:p w14:paraId="18A6E8FA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Slika 4 – Registracija sportskog trenera</w:t>
      </w:r>
    </w:p>
    <w:p w14:paraId="56446F5F" w14:textId="77777777" w:rsidR="00AE148B" w:rsidRPr="001D0D35" w:rsidRDefault="00AE148B" w:rsidP="004C2961">
      <w:pPr>
        <w:jc w:val="both"/>
        <w:rPr>
          <w:lang w:val="sr-Latn-CS"/>
        </w:rPr>
      </w:pPr>
    </w:p>
    <w:p w14:paraId="1A718454" w14:textId="77777777" w:rsidR="00AE148B" w:rsidRDefault="00AE148B" w:rsidP="004C2961">
      <w:pPr>
        <w:numPr>
          <w:ilvl w:val="0"/>
          <w:numId w:val="19"/>
        </w:numPr>
        <w:jc w:val="both"/>
        <w:rPr>
          <w:lang w:val="sr-Latn-CS"/>
        </w:rPr>
      </w:pPr>
      <w:r>
        <w:rPr>
          <w:lang w:val="sr-Latn-CS"/>
        </w:rPr>
        <w:t>Korisnik koji želi da se registruje kao sportski trener, treba da popuni upitnik sa osnovnim podacima o sebi. Sva polja su obavezna i korisnik ne može da se registruje ukoliko ih ne popuni.</w:t>
      </w:r>
    </w:p>
    <w:p w14:paraId="0FEE44D0" w14:textId="77777777" w:rsidR="00AE148B" w:rsidRPr="008173A9" w:rsidRDefault="00AE148B" w:rsidP="004C2961">
      <w:pPr>
        <w:numPr>
          <w:ilvl w:val="0"/>
          <w:numId w:val="19"/>
        </w:numPr>
        <w:jc w:val="both"/>
        <w:rPr>
          <w:lang w:val="sr-Latn-CS"/>
        </w:rPr>
      </w:pPr>
      <w:r w:rsidRPr="008173A9">
        <w:rPr>
          <w:lang w:val="sr-Latn-CS"/>
        </w:rPr>
        <w:t xml:space="preserve">Kada je popunio formu korisnik se registruje klikom na dugme </w:t>
      </w:r>
      <w:r w:rsidRPr="008173A9">
        <w:rPr>
          <w:i/>
          <w:lang w:val="sr-Latn-CS"/>
        </w:rPr>
        <w:t>Prijavi Se</w:t>
      </w:r>
      <w:r w:rsidRPr="008173A9">
        <w:rPr>
          <w:lang w:val="sr-Latn-CS"/>
        </w:rPr>
        <w:t>.</w:t>
      </w:r>
      <w:r w:rsidRPr="008173A9">
        <w:rPr>
          <w:lang w:val="sr-Latn-CS"/>
        </w:rPr>
        <w:br w:type="page"/>
      </w:r>
    </w:p>
    <w:p w14:paraId="2531635B" w14:textId="6F694C90" w:rsidR="00AE148B" w:rsidRPr="00235E45" w:rsidRDefault="00235E45" w:rsidP="004C2961">
      <w:pPr>
        <w:pStyle w:val="Heading2"/>
        <w:ind w:left="0" w:firstLine="0"/>
        <w:jc w:val="both"/>
        <w:rPr>
          <w:lang w:val="sr-Latn-CS"/>
        </w:rPr>
      </w:pPr>
      <w:bookmarkStart w:id="8" w:name="_Toc137506064"/>
      <w:r>
        <w:rPr>
          <w:lang w:val="sr-Latn-CS"/>
        </w:rPr>
        <w:lastRenderedPageBreak/>
        <w:t xml:space="preserve">Registracija </w:t>
      </w:r>
      <w:r>
        <w:rPr>
          <w:lang w:val="sr-Latn-CS"/>
        </w:rPr>
        <w:t>zaposlenog</w:t>
      </w:r>
      <w:bookmarkEnd w:id="8"/>
    </w:p>
    <w:p w14:paraId="72BD6403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Stranica za registraciju zaposlenog ima formu koja izgleda kao na sledećoj slici.</w:t>
      </w:r>
    </w:p>
    <w:p w14:paraId="66B2ABA4" w14:textId="77777777" w:rsidR="00AE148B" w:rsidRDefault="00AE148B" w:rsidP="004C2961">
      <w:pPr>
        <w:jc w:val="both"/>
        <w:rPr>
          <w:lang w:val="sr-Latn-CS"/>
        </w:rPr>
      </w:pPr>
    </w:p>
    <w:p w14:paraId="6F6FA9C9" w14:textId="096A2D31" w:rsidR="00AE148B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79E2AFF3" wp14:editId="44158A5F">
            <wp:extent cx="3914775" cy="4838700"/>
            <wp:effectExtent l="0" t="0" r="9525" b="0"/>
            <wp:docPr id="55" name="Picture 55" descr="2023-06-12 (4)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3-06-12 (4)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83D9" w14:textId="77777777" w:rsidR="00AE148B" w:rsidRDefault="00AE148B" w:rsidP="004C2961">
      <w:pPr>
        <w:jc w:val="both"/>
        <w:rPr>
          <w:lang w:val="sr-Latn-CS"/>
        </w:rPr>
      </w:pPr>
    </w:p>
    <w:p w14:paraId="65BBF12C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Slika 5 – Registracija zaposlenog</w:t>
      </w:r>
    </w:p>
    <w:p w14:paraId="762020EA" w14:textId="77777777" w:rsidR="00AE148B" w:rsidRDefault="00AE148B" w:rsidP="004C2961">
      <w:pPr>
        <w:jc w:val="both"/>
        <w:rPr>
          <w:rFonts w:ascii="Arial" w:hAnsi="Arial" w:cs="Arial"/>
          <w:b/>
          <w:sz w:val="24"/>
          <w:szCs w:val="24"/>
          <w:lang w:val="sr-Latn-CS"/>
        </w:rPr>
      </w:pPr>
    </w:p>
    <w:p w14:paraId="499B9B7B" w14:textId="77777777" w:rsidR="00AE148B" w:rsidRDefault="00AE148B" w:rsidP="004C2961">
      <w:pPr>
        <w:numPr>
          <w:ilvl w:val="0"/>
          <w:numId w:val="13"/>
        </w:numPr>
        <w:jc w:val="both"/>
        <w:rPr>
          <w:lang w:val="sr-Latn-CS"/>
        </w:rPr>
      </w:pPr>
      <w:r>
        <w:rPr>
          <w:lang w:val="sr-Latn-CS"/>
        </w:rPr>
        <w:t>Korisnik koji želi da se registruje kao sportski trener, treba da popuni upitnik sa osnovnim podacima o sebi. Sva polja su obavezna i korisnik ne može da se registruje ukoliko ih ne popuni.</w:t>
      </w:r>
    </w:p>
    <w:p w14:paraId="71A89BDE" w14:textId="77777777" w:rsidR="00AE148B" w:rsidRPr="004135D8" w:rsidRDefault="00AE148B" w:rsidP="004C2961">
      <w:pPr>
        <w:numPr>
          <w:ilvl w:val="0"/>
          <w:numId w:val="13"/>
        </w:numPr>
        <w:jc w:val="both"/>
        <w:rPr>
          <w:lang w:val="sr-Latn-CS"/>
        </w:rPr>
      </w:pPr>
      <w:r w:rsidRPr="008173A9">
        <w:rPr>
          <w:lang w:val="sr-Latn-CS"/>
        </w:rPr>
        <w:t xml:space="preserve">Kada je popunio formu korisnik se registruje klikom na dugme </w:t>
      </w:r>
      <w:r w:rsidRPr="008173A9">
        <w:rPr>
          <w:i/>
          <w:lang w:val="sr-Latn-CS"/>
        </w:rPr>
        <w:t>Prijavi Se</w:t>
      </w:r>
      <w:r w:rsidRPr="008173A9">
        <w:rPr>
          <w:lang w:val="sr-Latn-CS"/>
        </w:rPr>
        <w:t>.</w:t>
      </w:r>
    </w:p>
    <w:p w14:paraId="6C7079D9" w14:textId="77777777" w:rsidR="00AE148B" w:rsidRPr="00661FC5" w:rsidRDefault="00AE148B" w:rsidP="004C2961">
      <w:pPr>
        <w:ind w:left="720"/>
        <w:jc w:val="both"/>
        <w:rPr>
          <w:lang w:val="sr-Latn-CS"/>
        </w:rPr>
      </w:pPr>
    </w:p>
    <w:p w14:paraId="31FF70BF" w14:textId="3D3022F8" w:rsidR="00AE148B" w:rsidRPr="001A48D0" w:rsidRDefault="00AE148B" w:rsidP="004C2961">
      <w:pPr>
        <w:pStyle w:val="Heading2"/>
        <w:numPr>
          <w:ilvl w:val="0"/>
          <w:numId w:val="0"/>
        </w:numPr>
        <w:ind w:left="576" w:hanging="576"/>
        <w:jc w:val="both"/>
        <w:rPr>
          <w:lang w:val="sr-Latn-CS"/>
        </w:rPr>
      </w:pPr>
      <w:bookmarkStart w:id="9" w:name="_Toc137506065"/>
      <w:bookmarkEnd w:id="7"/>
      <w:r w:rsidRPr="001A48D0">
        <w:rPr>
          <w:bCs w:val="0"/>
          <w:lang w:val="sr-Latn-CS"/>
        </w:rPr>
        <w:t>3.</w:t>
      </w:r>
      <w:r w:rsidRPr="001A48D0">
        <w:rPr>
          <w:lang w:val="sr-Latn-CS"/>
        </w:rPr>
        <w:t xml:space="preserve"> 5</w:t>
      </w:r>
      <w:r w:rsidR="002E5A29">
        <w:rPr>
          <w:lang w:val="sr-Latn-CS"/>
        </w:rPr>
        <w:t xml:space="preserve"> </w:t>
      </w:r>
      <w:r w:rsidRPr="001A48D0">
        <w:rPr>
          <w:lang w:val="sr-Latn-CS"/>
        </w:rPr>
        <w:t xml:space="preserve"> Prijavljivanje registrovanog korisnika na sistem</w:t>
      </w:r>
      <w:bookmarkEnd w:id="9"/>
    </w:p>
    <w:p w14:paraId="2F950D0E" w14:textId="77777777" w:rsidR="00AE148B" w:rsidRPr="00C5243D" w:rsidRDefault="00AE148B" w:rsidP="004C2961">
      <w:pPr>
        <w:numPr>
          <w:ilvl w:val="0"/>
          <w:numId w:val="4"/>
        </w:numPr>
        <w:tabs>
          <w:tab w:val="clear" w:pos="720"/>
          <w:tab w:val="num" w:pos="426"/>
        </w:tabs>
        <w:jc w:val="both"/>
        <w:rPr>
          <w:lang w:val="sr-Latn-CS"/>
        </w:rPr>
      </w:pPr>
      <w:r w:rsidRPr="00C5243D">
        <w:rPr>
          <w:lang w:val="sr-Latn-CS"/>
        </w:rPr>
        <w:t>Korisnik se svojim korisničkim imenom i lozinkom prijavljuje na sistem.</w:t>
      </w:r>
    </w:p>
    <w:p w14:paraId="0422985F" w14:textId="77777777" w:rsidR="00AE148B" w:rsidRPr="00C5243D" w:rsidRDefault="00AE148B" w:rsidP="004C2961">
      <w:pPr>
        <w:numPr>
          <w:ilvl w:val="0"/>
          <w:numId w:val="4"/>
        </w:numPr>
        <w:tabs>
          <w:tab w:val="clear" w:pos="720"/>
          <w:tab w:val="num" w:pos="426"/>
        </w:tabs>
        <w:jc w:val="both"/>
        <w:rPr>
          <w:lang w:val="sr-Latn-CS"/>
        </w:rPr>
      </w:pPr>
      <w:r w:rsidRPr="00C5243D">
        <w:rPr>
          <w:lang w:val="sr-Latn-CS"/>
        </w:rPr>
        <w:t>U zavisnosti od njegovog statusa, ima odredjene privilegije za pristup i rad na sistemu.</w:t>
      </w:r>
    </w:p>
    <w:p w14:paraId="3E3C3686" w14:textId="77777777" w:rsidR="00AE148B" w:rsidRDefault="00AE148B" w:rsidP="004C2961">
      <w:pPr>
        <w:numPr>
          <w:ilvl w:val="0"/>
          <w:numId w:val="4"/>
        </w:numPr>
        <w:tabs>
          <w:tab w:val="clear" w:pos="720"/>
          <w:tab w:val="num" w:pos="426"/>
        </w:tabs>
        <w:jc w:val="both"/>
        <w:rPr>
          <w:lang w:val="sr-Latn-CS"/>
        </w:rPr>
      </w:pPr>
      <w:r w:rsidRPr="00C5243D">
        <w:rPr>
          <w:lang w:val="sr-Latn-CS"/>
        </w:rPr>
        <w:t xml:space="preserve">Odjavljuje se klikom na </w:t>
      </w:r>
      <w:r w:rsidRPr="00C5243D">
        <w:rPr>
          <w:i/>
          <w:lang w:val="sr-Latn-CS"/>
        </w:rPr>
        <w:t>Log out</w:t>
      </w:r>
      <w:r w:rsidRPr="00C5243D">
        <w:rPr>
          <w:lang w:val="sr-Latn-CS"/>
        </w:rPr>
        <w:t>.</w:t>
      </w:r>
    </w:p>
    <w:p w14:paraId="27048D7F" w14:textId="1F05F2BF" w:rsidR="00AE148B" w:rsidRPr="00C5243D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0884E4FC" wp14:editId="1C91C381">
            <wp:extent cx="3448050" cy="3419475"/>
            <wp:effectExtent l="0" t="0" r="0" b="9525"/>
            <wp:docPr id="54" name="Picture 54" descr="2023-06-12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3-06-12 (5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A4E" w14:textId="77777777" w:rsidR="00AE148B" w:rsidRDefault="00AE148B" w:rsidP="004C2961">
      <w:pPr>
        <w:jc w:val="both"/>
        <w:rPr>
          <w:lang w:val="sr-Latn-CS"/>
        </w:rPr>
      </w:pPr>
    </w:p>
    <w:p w14:paraId="70E539D1" w14:textId="77777777" w:rsidR="00AE148B" w:rsidRDefault="00AE148B" w:rsidP="004C2961">
      <w:pPr>
        <w:jc w:val="both"/>
        <w:rPr>
          <w:lang w:val="sr-Latn-CS"/>
        </w:rPr>
      </w:pPr>
    </w:p>
    <w:p w14:paraId="00FDB389" w14:textId="7686F3D8" w:rsidR="00343E62" w:rsidRPr="007171EA" w:rsidRDefault="00343E62" w:rsidP="004C2961">
      <w:pPr>
        <w:pStyle w:val="Heading2"/>
        <w:jc w:val="both"/>
        <w:rPr>
          <w:lang w:val="sr-Latn-CS"/>
        </w:rPr>
      </w:pPr>
      <w:bookmarkStart w:id="10" w:name="_Toc137506066"/>
      <w:r w:rsidRPr="007171EA">
        <w:rPr>
          <w:lang w:val="sr-Latn-CS"/>
        </w:rPr>
        <w:t>Profil studenta</w:t>
      </w:r>
      <w:bookmarkEnd w:id="10"/>
    </w:p>
    <w:p w14:paraId="713033B8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 xml:space="preserve">Korisnik koji je prijavljen na sistem kao student ima opciju </w:t>
      </w:r>
      <w:r>
        <w:rPr>
          <w:i/>
          <w:lang w:val="sr-Latn-CS"/>
        </w:rPr>
        <w:t>Moj Profil</w:t>
      </w:r>
      <w:r>
        <w:rPr>
          <w:lang w:val="sr-Latn-CS"/>
        </w:rPr>
        <w:t>, koja prikazuje njegov profil i sve privilegije koje taj student ima. Profil studenta ima izgled kao na sledećoj slici:</w:t>
      </w:r>
    </w:p>
    <w:p w14:paraId="613D15EC" w14:textId="74F9E5F1" w:rsidR="00AE148B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D513F2E" wp14:editId="66F58B9D">
            <wp:extent cx="4867275" cy="2362200"/>
            <wp:effectExtent l="0" t="0" r="9525" b="0"/>
            <wp:docPr id="53" name="Picture 53" descr="2023-06-12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3-06-12 (6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F724" w14:textId="77777777" w:rsidR="00AE148B" w:rsidRDefault="00AE148B" w:rsidP="004C2961">
      <w:pPr>
        <w:jc w:val="both"/>
        <w:rPr>
          <w:lang w:val="sr-Latn-CS"/>
        </w:rPr>
      </w:pPr>
    </w:p>
    <w:p w14:paraId="1A283C37" w14:textId="12D57B7A" w:rsidR="00207A6B" w:rsidRPr="007171EA" w:rsidRDefault="00207A6B" w:rsidP="004C2961">
      <w:pPr>
        <w:pStyle w:val="Heading2"/>
        <w:jc w:val="both"/>
        <w:rPr>
          <w:lang w:val="sr-Latn-CS"/>
        </w:rPr>
      </w:pPr>
      <w:bookmarkStart w:id="11" w:name="_Toc137506067"/>
      <w:r w:rsidRPr="007171EA">
        <w:rPr>
          <w:lang w:val="sr-Latn-CS"/>
        </w:rPr>
        <w:t xml:space="preserve">Profil </w:t>
      </w:r>
      <w:r>
        <w:rPr>
          <w:lang w:val="sr-Latn-CS"/>
        </w:rPr>
        <w:t>trenera</w:t>
      </w:r>
      <w:bookmarkEnd w:id="11"/>
    </w:p>
    <w:p w14:paraId="4B36E2D5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 xml:space="preserve">Korisnik koji je prijavljen na sistem kao trener ima opciju </w:t>
      </w:r>
      <w:r>
        <w:rPr>
          <w:i/>
          <w:lang w:val="sr-Latn-CS"/>
        </w:rPr>
        <w:t>Moj Profil</w:t>
      </w:r>
      <w:r>
        <w:rPr>
          <w:lang w:val="sr-Latn-CS"/>
        </w:rPr>
        <w:t>, koja prikazuje njegov profil i sve privilegije koje taj trener ima. Profil trenera ima izgled kao na sledećoj slici:</w:t>
      </w:r>
    </w:p>
    <w:p w14:paraId="13A8E0F2" w14:textId="67676BF8" w:rsidR="00AE148B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60F1CB49" wp14:editId="092B9107">
            <wp:extent cx="5153025" cy="2409825"/>
            <wp:effectExtent l="0" t="0" r="9525" b="9525"/>
            <wp:docPr id="52" name="Picture 52" descr="2023-06-12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3-06-12 (10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560A" w14:textId="77777777" w:rsidR="00AE148B" w:rsidRDefault="00AE148B" w:rsidP="004C2961">
      <w:pPr>
        <w:jc w:val="both"/>
        <w:rPr>
          <w:lang w:val="sr-Latn-CS"/>
        </w:rPr>
      </w:pPr>
    </w:p>
    <w:p w14:paraId="7D53AB53" w14:textId="77777777" w:rsidR="00AE148B" w:rsidRDefault="00AE148B" w:rsidP="004C2961">
      <w:pPr>
        <w:jc w:val="both"/>
        <w:rPr>
          <w:lang w:val="sr-Latn-CS"/>
        </w:rPr>
      </w:pPr>
    </w:p>
    <w:p w14:paraId="542CC038" w14:textId="5157B3F9" w:rsidR="001F35A6" w:rsidRPr="007171EA" w:rsidRDefault="001F35A6" w:rsidP="004C2961">
      <w:pPr>
        <w:pStyle w:val="Heading2"/>
        <w:jc w:val="both"/>
        <w:rPr>
          <w:lang w:val="sr-Latn-CS"/>
        </w:rPr>
      </w:pPr>
      <w:bookmarkStart w:id="12" w:name="_Toc137506068"/>
      <w:r w:rsidRPr="007171EA">
        <w:rPr>
          <w:lang w:val="sr-Latn-CS"/>
        </w:rPr>
        <w:t xml:space="preserve">Profil </w:t>
      </w:r>
      <w:r w:rsidR="00FF01A0">
        <w:rPr>
          <w:lang w:val="sr-Latn-CS"/>
        </w:rPr>
        <w:t>zaposlenog</w:t>
      </w:r>
      <w:bookmarkEnd w:id="12"/>
    </w:p>
    <w:p w14:paraId="7A756CFA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 xml:space="preserve">Korisnik koji je prijavljen na sistem kao zaposleni ima opciju </w:t>
      </w:r>
      <w:r>
        <w:rPr>
          <w:i/>
          <w:lang w:val="sr-Latn-CS"/>
        </w:rPr>
        <w:t>Moj Profil</w:t>
      </w:r>
      <w:r>
        <w:rPr>
          <w:lang w:val="sr-Latn-CS"/>
        </w:rPr>
        <w:t>, koja prikazuje njegov profil i sve privilegije koje taj zaposleni ima. Profil zaposlenog ima izgled kao na sledećoj slici:</w:t>
      </w:r>
    </w:p>
    <w:p w14:paraId="05E29E92" w14:textId="40FF9081" w:rsidR="00AE148B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371087DC" wp14:editId="0815A249">
            <wp:extent cx="5124450" cy="2381250"/>
            <wp:effectExtent l="0" t="0" r="0" b="0"/>
            <wp:docPr id="51" name="Picture 51" descr="2023-06-12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3-06-12 (11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984B" w14:textId="62013710" w:rsidR="009A4B6B" w:rsidRPr="007171EA" w:rsidRDefault="009A4B6B" w:rsidP="004C2961">
      <w:pPr>
        <w:pStyle w:val="Heading2"/>
        <w:jc w:val="both"/>
        <w:rPr>
          <w:lang w:val="sr-Latn-CS"/>
        </w:rPr>
      </w:pPr>
      <w:bookmarkStart w:id="13" w:name="_Toc137506069"/>
      <w:r>
        <w:rPr>
          <w:lang w:val="sr-Latn-CS"/>
        </w:rPr>
        <w:t>Izmena profila</w:t>
      </w:r>
      <w:bookmarkEnd w:id="13"/>
    </w:p>
    <w:p w14:paraId="69675E2C" w14:textId="77777777" w:rsidR="00AE148B" w:rsidRDefault="00AE148B" w:rsidP="004C2961">
      <w:pPr>
        <w:jc w:val="both"/>
        <w:rPr>
          <w:lang w:val="sr-Latn-CS"/>
        </w:rPr>
      </w:pPr>
      <w:r w:rsidRPr="00AC14CA">
        <w:rPr>
          <w:lang w:val="sr-Latn-CS"/>
        </w:rPr>
        <w:t xml:space="preserve">Korisnik koji je registrovan </w:t>
      </w:r>
      <w:r>
        <w:rPr>
          <w:lang w:val="sr-Latn-CS"/>
        </w:rPr>
        <w:t xml:space="preserve">na aplikaciju </w:t>
      </w:r>
      <w:r w:rsidRPr="00AC14CA">
        <w:rPr>
          <w:lang w:val="sr-Latn-CS"/>
        </w:rPr>
        <w:t>može da promeni Ime i Prezime na svom profilu</w:t>
      </w:r>
      <w:r>
        <w:rPr>
          <w:lang w:val="sr-Latn-CS"/>
        </w:rPr>
        <w:t>, kao i da postavi željenu sliku.</w:t>
      </w:r>
    </w:p>
    <w:p w14:paraId="3D94B725" w14:textId="77777777" w:rsidR="00AE148B" w:rsidRPr="00C32F2C" w:rsidRDefault="00AE148B" w:rsidP="004C2961">
      <w:pPr>
        <w:numPr>
          <w:ilvl w:val="0"/>
          <w:numId w:val="23"/>
        </w:numPr>
        <w:jc w:val="both"/>
        <w:rPr>
          <w:lang w:val="sr-Latn-CS"/>
        </w:rPr>
      </w:pPr>
      <w:r>
        <w:rPr>
          <w:lang w:val="sr-Latn-CS"/>
        </w:rPr>
        <w:t xml:space="preserve">Korisnik koji je prijavljen na svoj profil bira opciju iz menija </w:t>
      </w:r>
      <w:r w:rsidRPr="00C32F2C">
        <w:rPr>
          <w:i/>
          <w:lang w:val="sr-Latn-CS"/>
        </w:rPr>
        <w:t>Moj profil.</w:t>
      </w:r>
    </w:p>
    <w:p w14:paraId="0D42D545" w14:textId="77777777" w:rsidR="00AE148B" w:rsidRDefault="00AE148B" w:rsidP="004C2961">
      <w:pPr>
        <w:numPr>
          <w:ilvl w:val="0"/>
          <w:numId w:val="23"/>
        </w:numPr>
        <w:jc w:val="both"/>
        <w:rPr>
          <w:lang w:val="sr-Latn-CS"/>
        </w:rPr>
      </w:pPr>
      <w:r>
        <w:rPr>
          <w:lang w:val="sr-Latn-CS"/>
        </w:rPr>
        <w:t xml:space="preserve">Prikazuje se profil korisnika na kome se nalazi dugme </w:t>
      </w:r>
      <w:r w:rsidRPr="009A3C50">
        <w:rPr>
          <w:i/>
          <w:lang w:val="sr-Latn-CS"/>
        </w:rPr>
        <w:t>IZMENI PROFIL</w:t>
      </w:r>
      <w:r>
        <w:rPr>
          <w:lang w:val="sr-Latn-CS"/>
        </w:rPr>
        <w:t>.</w:t>
      </w:r>
    </w:p>
    <w:p w14:paraId="57FC6ED6" w14:textId="77777777" w:rsidR="00AE148B" w:rsidRDefault="00AE148B" w:rsidP="004C2961">
      <w:pPr>
        <w:numPr>
          <w:ilvl w:val="0"/>
          <w:numId w:val="23"/>
        </w:numPr>
        <w:jc w:val="both"/>
        <w:rPr>
          <w:lang w:val="sr-Latn-CS"/>
        </w:rPr>
      </w:pPr>
      <w:r>
        <w:rPr>
          <w:lang w:val="sr-Latn-CS"/>
        </w:rPr>
        <w:t>Klikom na to dugme otvara se forma za izmenu Imena, Prezime i izbora Slike. Prikaz forme je prikazan na sledećoj slici:</w:t>
      </w:r>
    </w:p>
    <w:p w14:paraId="0A34FF7B" w14:textId="321ED024" w:rsidR="00AE148B" w:rsidRPr="00AC14CA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1038E2AF" wp14:editId="0ABDE5A0">
            <wp:extent cx="5514975" cy="2705100"/>
            <wp:effectExtent l="0" t="0" r="9525" b="0"/>
            <wp:docPr id="50" name="Picture 50" descr="2023-06-12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3-06-12 (24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CF33" w14:textId="77777777" w:rsidR="00AE148B" w:rsidRDefault="00AE148B" w:rsidP="004C2961">
      <w:pPr>
        <w:jc w:val="both"/>
        <w:rPr>
          <w:lang w:val="sr-Latn-CS"/>
        </w:rPr>
      </w:pPr>
    </w:p>
    <w:p w14:paraId="7ACEB63C" w14:textId="15F65198" w:rsidR="00AE148B" w:rsidRPr="00325877" w:rsidRDefault="00AE148B" w:rsidP="004C2961">
      <w:pPr>
        <w:pStyle w:val="Heading2"/>
        <w:jc w:val="both"/>
        <w:rPr>
          <w:lang w:val="sr-Latn-CS"/>
        </w:rPr>
      </w:pPr>
      <w:bookmarkStart w:id="14" w:name="_Toc137506070"/>
      <w:r w:rsidRPr="00325877">
        <w:rPr>
          <w:rFonts w:cs="Arial"/>
          <w:szCs w:val="24"/>
          <w:lang w:val="sr-Latn-CS"/>
        </w:rPr>
        <w:t>Promena osnovnih podataka o sebi - korisnik student</w:t>
      </w:r>
      <w:bookmarkEnd w:id="14"/>
    </w:p>
    <w:p w14:paraId="67320C69" w14:textId="77777777" w:rsidR="00AE148B" w:rsidRDefault="00AE148B" w:rsidP="004C2961">
      <w:pPr>
        <w:jc w:val="both"/>
        <w:rPr>
          <w:lang w:val="sr-Latn-CS"/>
        </w:rPr>
      </w:pPr>
      <w:r w:rsidRPr="00047C77">
        <w:rPr>
          <w:lang w:val="sr-Latn-CS"/>
        </w:rPr>
        <w:t>Korisnici</w:t>
      </w:r>
      <w:r>
        <w:rPr>
          <w:lang w:val="sr-Latn-CS"/>
        </w:rPr>
        <w:t xml:space="preserve">ma koji su registrovani kao studenti je dozvoljeno menjanje podataka. Korisnicima je dozvoljeno menjanje onih podataka koji nisu ključni za pretraživanje. </w:t>
      </w:r>
    </w:p>
    <w:p w14:paraId="061318A7" w14:textId="77777777" w:rsidR="00AE148B" w:rsidRDefault="00AE148B" w:rsidP="004C2961">
      <w:pPr>
        <w:numPr>
          <w:ilvl w:val="0"/>
          <w:numId w:val="16"/>
        </w:numPr>
        <w:jc w:val="both"/>
        <w:rPr>
          <w:lang w:val="sr-Latn-CS"/>
        </w:rPr>
      </w:pPr>
      <w:r>
        <w:rPr>
          <w:lang w:val="sr-Latn-CS"/>
        </w:rPr>
        <w:t>Korisnik se prijavi na sistem kao student.</w:t>
      </w:r>
    </w:p>
    <w:p w14:paraId="25A55F7D" w14:textId="77777777" w:rsidR="00AE148B" w:rsidRDefault="00AE148B" w:rsidP="004C2961">
      <w:pPr>
        <w:numPr>
          <w:ilvl w:val="0"/>
          <w:numId w:val="16"/>
        </w:numPr>
        <w:jc w:val="both"/>
        <w:rPr>
          <w:i/>
          <w:lang w:val="sr-Latn-CS"/>
        </w:rPr>
      </w:pPr>
      <w:r>
        <w:rPr>
          <w:lang w:val="sr-Latn-CS"/>
        </w:rPr>
        <w:t xml:space="preserve">Korisnik odabere sa menija opciju </w:t>
      </w:r>
      <w:r w:rsidRPr="004B7833">
        <w:rPr>
          <w:i/>
          <w:lang w:val="sr-Latn-CS"/>
        </w:rPr>
        <w:t>Moj profil</w:t>
      </w:r>
      <w:r>
        <w:rPr>
          <w:i/>
          <w:lang w:val="sr-Latn-CS"/>
        </w:rPr>
        <w:t xml:space="preserve"> </w:t>
      </w:r>
      <w:r>
        <w:rPr>
          <w:lang w:val="sr-Latn-CS"/>
        </w:rPr>
        <w:t xml:space="preserve">kako bi promenio osnovne podatke. Na profilu se nalazi dugme </w:t>
      </w:r>
      <w:r w:rsidRPr="00B5720A">
        <w:rPr>
          <w:i/>
          <w:lang w:val="sr-Latn-CS"/>
        </w:rPr>
        <w:t>Promeni Osnovne Podatke</w:t>
      </w:r>
      <w:r>
        <w:rPr>
          <w:lang w:val="sr-Latn-CS"/>
        </w:rPr>
        <w:t>. Klikom na to dugme se otvara forma za izmenu osnovnih podataka.</w:t>
      </w:r>
    </w:p>
    <w:p w14:paraId="544D0751" w14:textId="77777777" w:rsidR="00AE148B" w:rsidRPr="0021619E" w:rsidRDefault="00AE148B" w:rsidP="004C2961">
      <w:pPr>
        <w:numPr>
          <w:ilvl w:val="0"/>
          <w:numId w:val="16"/>
        </w:numPr>
        <w:jc w:val="both"/>
        <w:rPr>
          <w:i/>
          <w:lang w:val="sr-Latn-CS"/>
        </w:rPr>
      </w:pPr>
      <w:r>
        <w:rPr>
          <w:lang w:val="sr-Latn-CS"/>
        </w:rPr>
        <w:t xml:space="preserve">Student unosi lične podatke – kao što je Adresa, Grad i Broj telefona. Prikazuje se forma za unos Osnovnih podatak kao na slici: </w:t>
      </w:r>
    </w:p>
    <w:p w14:paraId="2A1E7E27" w14:textId="13B681E8" w:rsidR="00AE148B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715D0C4B" wp14:editId="522C9755">
            <wp:extent cx="5581650" cy="2752725"/>
            <wp:effectExtent l="0" t="0" r="0" b="9525"/>
            <wp:docPr id="49" name="Picture 49" descr="2023-06-12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3-06-12 (1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5BD5" w14:textId="77777777" w:rsidR="00AE148B" w:rsidRPr="00E149E0" w:rsidRDefault="00AE148B" w:rsidP="004C296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r w:rsidRPr="00C5243D">
        <w:rPr>
          <w:rFonts w:ascii="Times New Roman" w:hAnsi="Times New Roman"/>
          <w:sz w:val="20"/>
          <w:szCs w:val="20"/>
        </w:rPr>
        <w:t xml:space="preserve">Klikom na dugme NEXT, Studentu se prikazuje sledeća forma u wizardu – forma </w:t>
      </w:r>
      <w:r>
        <w:rPr>
          <w:rFonts w:ascii="Times New Roman" w:hAnsi="Times New Roman"/>
          <w:sz w:val="20"/>
          <w:szCs w:val="20"/>
        </w:rPr>
        <w:t>izbor sporta koji student želi da trenira, ili ukoliko želi da promeni sport koji je već izabrao. Prikazuje se forma Sporta kao na sledećoj slici:</w:t>
      </w:r>
    </w:p>
    <w:p w14:paraId="4A01E706" w14:textId="6A924218" w:rsidR="00AE148B" w:rsidRDefault="00AE148B" w:rsidP="004C2961">
      <w:pPr>
        <w:pStyle w:val="ListParagraph"/>
        <w:ind w:left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19AD8658" wp14:editId="265D765B">
            <wp:extent cx="5334000" cy="2628900"/>
            <wp:effectExtent l="0" t="0" r="0" b="0"/>
            <wp:docPr id="48" name="Picture 48" descr="2023-06-12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3-06-12 (14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B9B4" w14:textId="77777777" w:rsidR="00AE148B" w:rsidRDefault="00AE148B" w:rsidP="004C2961">
      <w:pPr>
        <w:pStyle w:val="ListParagraph"/>
        <w:ind w:left="0"/>
        <w:jc w:val="both"/>
        <w:rPr>
          <w:rFonts w:ascii="Times New Roman" w:hAnsi="Times New Roman"/>
        </w:rPr>
      </w:pPr>
    </w:p>
    <w:p w14:paraId="57C91724" w14:textId="77777777" w:rsidR="00AE148B" w:rsidRDefault="00AE148B" w:rsidP="004C296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sz w:val="20"/>
          <w:szCs w:val="20"/>
        </w:rPr>
      </w:pPr>
      <w:r w:rsidRPr="00C5243D">
        <w:rPr>
          <w:rFonts w:ascii="Times New Roman" w:hAnsi="Times New Roman"/>
          <w:sz w:val="20"/>
          <w:szCs w:val="20"/>
        </w:rPr>
        <w:t xml:space="preserve">Klikom na dugme NEXT, studentu se prikazuje sledeća forma – forma za unos </w:t>
      </w:r>
      <w:r>
        <w:rPr>
          <w:rFonts w:ascii="Times New Roman" w:hAnsi="Times New Roman"/>
          <w:sz w:val="20"/>
          <w:szCs w:val="20"/>
        </w:rPr>
        <w:t>fakulteta koji student studira,</w:t>
      </w:r>
      <w:r w:rsidRPr="00C5243D">
        <w:rPr>
          <w:rFonts w:ascii="Times New Roman" w:hAnsi="Times New Roman"/>
          <w:sz w:val="20"/>
          <w:szCs w:val="20"/>
        </w:rPr>
        <w:t xml:space="preserve"> gde student može da unese proizvoljan broj </w:t>
      </w:r>
      <w:r>
        <w:rPr>
          <w:rFonts w:ascii="Times New Roman" w:hAnsi="Times New Roman"/>
          <w:sz w:val="20"/>
          <w:szCs w:val="20"/>
        </w:rPr>
        <w:t>fakulteta ukoliko studira više od jednog fakulteta. Student unosi Naziv Fakultet, Grad i Univezitet. Prikazuje se forma Fakulteta kao sledećoj slici:</w:t>
      </w:r>
    </w:p>
    <w:p w14:paraId="5889975E" w14:textId="77777777" w:rsidR="00AE148B" w:rsidRDefault="00AE148B" w:rsidP="004C2961">
      <w:pPr>
        <w:pStyle w:val="ListParagraph"/>
        <w:ind w:left="0"/>
        <w:jc w:val="both"/>
        <w:rPr>
          <w:rFonts w:ascii="Times New Roman" w:hAnsi="Times New Roman"/>
          <w:sz w:val="20"/>
          <w:szCs w:val="20"/>
        </w:rPr>
      </w:pPr>
    </w:p>
    <w:p w14:paraId="3180E271" w14:textId="0050B455" w:rsidR="00AE148B" w:rsidRPr="007E266B" w:rsidRDefault="00AE148B" w:rsidP="004C2961">
      <w:pPr>
        <w:pStyle w:val="ListParagraph"/>
        <w:ind w:left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w:drawing>
          <wp:inline distT="0" distB="0" distL="0" distR="0" wp14:anchorId="3107A36E" wp14:editId="19417C78">
            <wp:extent cx="5248275" cy="2943225"/>
            <wp:effectExtent l="0" t="0" r="9525" b="9525"/>
            <wp:docPr id="47" name="Picture 47" descr="2023-06-12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3-06-12 (16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D51B" w14:textId="77777777" w:rsidR="00AE148B" w:rsidRDefault="00AE148B" w:rsidP="004C2961">
      <w:pPr>
        <w:pStyle w:val="ListParagraph"/>
        <w:ind w:left="0"/>
        <w:jc w:val="both"/>
        <w:rPr>
          <w:rFonts w:ascii="Times New Roman" w:hAnsi="Times New Roman"/>
        </w:rPr>
      </w:pPr>
    </w:p>
    <w:p w14:paraId="01AB2E4D" w14:textId="77777777" w:rsidR="00AE148B" w:rsidRPr="006D3FAE" w:rsidRDefault="00AE148B" w:rsidP="004C296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r w:rsidRPr="00C5243D">
        <w:rPr>
          <w:rFonts w:ascii="Times New Roman" w:hAnsi="Times New Roman"/>
          <w:sz w:val="20"/>
          <w:szCs w:val="20"/>
        </w:rPr>
        <w:t>Klikom na dugme NEXT, studentu se prika</w:t>
      </w:r>
      <w:r>
        <w:rPr>
          <w:rFonts w:ascii="Times New Roman" w:hAnsi="Times New Roman"/>
          <w:sz w:val="20"/>
          <w:szCs w:val="20"/>
        </w:rPr>
        <w:t xml:space="preserve">zuje poslednja forma – forma na kome se nalazi dugme </w:t>
      </w:r>
      <w:r w:rsidRPr="005F22F3">
        <w:rPr>
          <w:rFonts w:ascii="Times New Roman" w:hAnsi="Times New Roman"/>
          <w:i/>
          <w:sz w:val="20"/>
          <w:szCs w:val="20"/>
        </w:rPr>
        <w:t>Sačuvaj</w:t>
      </w:r>
      <w:r>
        <w:rPr>
          <w:rFonts w:ascii="Times New Roman" w:hAnsi="Times New Roman"/>
          <w:sz w:val="20"/>
          <w:szCs w:val="20"/>
        </w:rPr>
        <w:t xml:space="preserve"> </w:t>
      </w:r>
      <w:r w:rsidRPr="005F22F3">
        <w:rPr>
          <w:rFonts w:ascii="Times New Roman" w:hAnsi="Times New Roman"/>
          <w:i/>
          <w:sz w:val="20"/>
          <w:szCs w:val="20"/>
        </w:rPr>
        <w:t>izmene</w:t>
      </w:r>
      <w:r>
        <w:rPr>
          <w:rFonts w:ascii="Times New Roman" w:hAnsi="Times New Roman"/>
          <w:sz w:val="20"/>
          <w:szCs w:val="20"/>
        </w:rPr>
        <w:t>.</w:t>
      </w:r>
    </w:p>
    <w:p w14:paraId="1F1BEA03" w14:textId="77777777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  <w:sz w:val="20"/>
          <w:szCs w:val="20"/>
        </w:rPr>
      </w:pPr>
    </w:p>
    <w:p w14:paraId="0CED24C0" w14:textId="41DCE414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0D15750D" wp14:editId="2331A03C">
            <wp:extent cx="5067300" cy="2505075"/>
            <wp:effectExtent l="0" t="0" r="0" b="9525"/>
            <wp:docPr id="46" name="Picture 46" descr="2023-06-12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3-06-12 (17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91F3" w14:textId="77777777" w:rsidR="00AE148B" w:rsidRPr="00C5243D" w:rsidRDefault="00AE148B" w:rsidP="004C2961">
      <w:pPr>
        <w:pStyle w:val="ListParagraph"/>
        <w:jc w:val="both"/>
        <w:rPr>
          <w:rFonts w:ascii="Times New Roman" w:hAnsi="Times New Roman"/>
          <w:sz w:val="20"/>
          <w:szCs w:val="20"/>
        </w:rPr>
      </w:pPr>
    </w:p>
    <w:p w14:paraId="3796D398" w14:textId="77777777" w:rsidR="00AE148B" w:rsidRDefault="00AE148B" w:rsidP="004C296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sz w:val="20"/>
          <w:szCs w:val="20"/>
        </w:rPr>
      </w:pPr>
      <w:r w:rsidRPr="002F7E91">
        <w:rPr>
          <w:rFonts w:ascii="Times New Roman" w:hAnsi="Times New Roman"/>
          <w:sz w:val="20"/>
          <w:szCs w:val="20"/>
        </w:rPr>
        <w:t>Klikom na dugme SACUVAJ IZMENE, sve izmene se čuvaju u bazi podataka i korisniku se prikazuje poruka o uspešnim izmenama.</w:t>
      </w:r>
    </w:p>
    <w:p w14:paraId="30405087" w14:textId="77777777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  <w:sz w:val="20"/>
          <w:szCs w:val="20"/>
        </w:rPr>
      </w:pPr>
    </w:p>
    <w:p w14:paraId="2E5E15F9" w14:textId="5A9D762B" w:rsidR="00AE148B" w:rsidRPr="002F7E91" w:rsidRDefault="00AE148B" w:rsidP="004C2961">
      <w:pPr>
        <w:pStyle w:val="ListParagraph"/>
        <w:ind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w:drawing>
          <wp:inline distT="0" distB="0" distL="0" distR="0" wp14:anchorId="0B382F25" wp14:editId="67203BA7">
            <wp:extent cx="5276850" cy="2562225"/>
            <wp:effectExtent l="0" t="0" r="0" b="9525"/>
            <wp:docPr id="45" name="Picture 45" descr="2023-06-12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3-06-12 (18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BD82" w14:textId="77777777" w:rsidR="00AE148B" w:rsidRDefault="00AE148B" w:rsidP="004C2961">
      <w:pPr>
        <w:jc w:val="both"/>
        <w:rPr>
          <w:lang w:val="sr-Latn-CS"/>
        </w:rPr>
      </w:pPr>
    </w:p>
    <w:p w14:paraId="74DC0C13" w14:textId="157A2D28" w:rsidR="00AE148B" w:rsidRPr="00C366E9" w:rsidRDefault="00AE148B" w:rsidP="004C2961">
      <w:pPr>
        <w:pStyle w:val="Heading2"/>
        <w:jc w:val="both"/>
        <w:rPr>
          <w:lang w:val="sr-Latn-CS"/>
        </w:rPr>
      </w:pPr>
      <w:bookmarkStart w:id="15" w:name="_Toc137506071"/>
      <w:r w:rsidRPr="00C366E9">
        <w:rPr>
          <w:rFonts w:cs="Arial"/>
          <w:szCs w:val="24"/>
          <w:lang w:val="sr-Latn-CS"/>
        </w:rPr>
        <w:t>Promena osnovnih podataka o sebi - korisnik trener</w:t>
      </w:r>
      <w:bookmarkEnd w:id="15"/>
    </w:p>
    <w:p w14:paraId="38C82BAA" w14:textId="77777777" w:rsidR="00AE148B" w:rsidRDefault="00AE148B" w:rsidP="004C2961">
      <w:pPr>
        <w:jc w:val="both"/>
        <w:rPr>
          <w:lang w:val="sr-Latn-CS"/>
        </w:rPr>
      </w:pPr>
      <w:r w:rsidRPr="00047C77">
        <w:rPr>
          <w:lang w:val="sr-Latn-CS"/>
        </w:rPr>
        <w:t>Korisnici</w:t>
      </w:r>
      <w:r>
        <w:rPr>
          <w:lang w:val="sr-Latn-CS"/>
        </w:rPr>
        <w:t xml:space="preserve">ma koji su registrovani kao treneri je dozvoljeno menjanje podataka. Korisnicima je dozvoljeno menjanje onih podataka koji nisu ključni za pretraživanje. </w:t>
      </w:r>
    </w:p>
    <w:p w14:paraId="723FEED9" w14:textId="77777777" w:rsidR="00AE148B" w:rsidRDefault="00AE148B" w:rsidP="004C2961">
      <w:pPr>
        <w:numPr>
          <w:ilvl w:val="0"/>
          <w:numId w:val="21"/>
        </w:numPr>
        <w:jc w:val="both"/>
        <w:rPr>
          <w:lang w:val="sr-Latn-CS"/>
        </w:rPr>
      </w:pPr>
      <w:r>
        <w:rPr>
          <w:lang w:val="sr-Latn-CS"/>
        </w:rPr>
        <w:t>Korisnik se prijavi na sistem kao trener.</w:t>
      </w:r>
    </w:p>
    <w:p w14:paraId="19BAEFB9" w14:textId="77777777" w:rsidR="00AE148B" w:rsidRDefault="00AE148B" w:rsidP="004C2961">
      <w:pPr>
        <w:numPr>
          <w:ilvl w:val="0"/>
          <w:numId w:val="21"/>
        </w:numPr>
        <w:jc w:val="both"/>
        <w:rPr>
          <w:i/>
          <w:lang w:val="sr-Latn-CS"/>
        </w:rPr>
      </w:pPr>
      <w:r>
        <w:rPr>
          <w:lang w:val="sr-Latn-CS"/>
        </w:rPr>
        <w:t xml:space="preserve">Korisnik odabere sa menija opciju </w:t>
      </w:r>
      <w:r w:rsidRPr="004B7833">
        <w:rPr>
          <w:i/>
          <w:lang w:val="sr-Latn-CS"/>
        </w:rPr>
        <w:t>Moj profil</w:t>
      </w:r>
      <w:r>
        <w:rPr>
          <w:i/>
          <w:lang w:val="sr-Latn-CS"/>
        </w:rPr>
        <w:t xml:space="preserve"> </w:t>
      </w:r>
      <w:r>
        <w:rPr>
          <w:lang w:val="sr-Latn-CS"/>
        </w:rPr>
        <w:t xml:space="preserve">kako bi promenio osnovne podatke. Na profilu se nalazi dugme </w:t>
      </w:r>
      <w:r w:rsidRPr="00B5720A">
        <w:rPr>
          <w:i/>
          <w:lang w:val="sr-Latn-CS"/>
        </w:rPr>
        <w:t>Promeni Osnovne Podatke</w:t>
      </w:r>
      <w:r>
        <w:rPr>
          <w:lang w:val="sr-Latn-CS"/>
        </w:rPr>
        <w:t>. Klikom na to dugme se otvara forma za izmenu osnovnih podataka.</w:t>
      </w:r>
    </w:p>
    <w:p w14:paraId="338B4D78" w14:textId="77777777" w:rsidR="00AE148B" w:rsidRPr="0021619E" w:rsidRDefault="00AE148B" w:rsidP="004C2961">
      <w:pPr>
        <w:numPr>
          <w:ilvl w:val="0"/>
          <w:numId w:val="21"/>
        </w:numPr>
        <w:jc w:val="both"/>
        <w:rPr>
          <w:i/>
          <w:lang w:val="sr-Latn-CS"/>
        </w:rPr>
      </w:pPr>
      <w:r>
        <w:rPr>
          <w:lang w:val="sr-Latn-CS"/>
        </w:rPr>
        <w:t xml:space="preserve">Trener unosi lične podatke – kao što je Adresa, Grad i Broj telefona. Prikazuje se forma za unos Osnovnih podatak kao na slici: </w:t>
      </w:r>
    </w:p>
    <w:p w14:paraId="0227D674" w14:textId="77777777" w:rsidR="00AE148B" w:rsidRDefault="00AE148B" w:rsidP="004C2961">
      <w:pPr>
        <w:jc w:val="both"/>
        <w:rPr>
          <w:lang w:val="sr-Latn-CS"/>
        </w:rPr>
      </w:pPr>
    </w:p>
    <w:p w14:paraId="4D5ADC28" w14:textId="69C0995D" w:rsidR="00AE148B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0575537F" wp14:editId="7A49514B">
            <wp:extent cx="5648325" cy="2619375"/>
            <wp:effectExtent l="0" t="0" r="9525" b="9525"/>
            <wp:docPr id="44" name="Picture 44" descr="2023-06-12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3-06-12 (19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D755" w14:textId="77777777" w:rsidR="00AE148B" w:rsidRDefault="00AE148B" w:rsidP="004C2961">
      <w:pPr>
        <w:jc w:val="both"/>
        <w:rPr>
          <w:lang w:val="sr-Latn-CS"/>
        </w:rPr>
      </w:pPr>
    </w:p>
    <w:p w14:paraId="349D9878" w14:textId="77777777" w:rsidR="00AE148B" w:rsidRPr="00E149E0" w:rsidRDefault="00AE148B" w:rsidP="004C2961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C5243D">
        <w:rPr>
          <w:rFonts w:ascii="Times New Roman" w:hAnsi="Times New Roman"/>
          <w:sz w:val="20"/>
          <w:szCs w:val="20"/>
        </w:rPr>
        <w:t xml:space="preserve">Klikom na dugme NEXT, </w:t>
      </w:r>
      <w:r>
        <w:rPr>
          <w:rFonts w:ascii="Times New Roman" w:hAnsi="Times New Roman"/>
          <w:sz w:val="20"/>
          <w:szCs w:val="20"/>
        </w:rPr>
        <w:t>Treneru</w:t>
      </w:r>
      <w:r w:rsidRPr="00C5243D">
        <w:rPr>
          <w:rFonts w:ascii="Times New Roman" w:hAnsi="Times New Roman"/>
          <w:sz w:val="20"/>
          <w:szCs w:val="20"/>
        </w:rPr>
        <w:t xml:space="preserve"> se prikazuje sledeća forma u wizardu – forma </w:t>
      </w:r>
      <w:r>
        <w:rPr>
          <w:rFonts w:ascii="Times New Roman" w:hAnsi="Times New Roman"/>
          <w:sz w:val="20"/>
          <w:szCs w:val="20"/>
        </w:rPr>
        <w:t>izbor sporta kojim se trener bavi. Prikazuje se forma Sporta kao na sledećoj slici:</w:t>
      </w:r>
    </w:p>
    <w:p w14:paraId="1CEEFD1A" w14:textId="24ED20F8" w:rsidR="00AE148B" w:rsidRDefault="00AE148B" w:rsidP="004C2961">
      <w:pPr>
        <w:pStyle w:val="ListParagraph"/>
        <w:ind w:left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0110D355" wp14:editId="03711988">
            <wp:extent cx="5686425" cy="2676525"/>
            <wp:effectExtent l="0" t="0" r="9525" b="9525"/>
            <wp:docPr id="43" name="Picture 43" descr="2023-06-12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3-06-12 (20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931" w14:textId="77777777" w:rsidR="00AE148B" w:rsidRPr="007E266B" w:rsidRDefault="00AE148B" w:rsidP="004C2961">
      <w:pPr>
        <w:pStyle w:val="ListParagraph"/>
        <w:ind w:left="0"/>
        <w:jc w:val="both"/>
        <w:rPr>
          <w:rFonts w:ascii="Times New Roman" w:hAnsi="Times New Roman"/>
          <w:sz w:val="20"/>
          <w:szCs w:val="20"/>
        </w:rPr>
      </w:pPr>
    </w:p>
    <w:p w14:paraId="534BDFDC" w14:textId="77777777" w:rsidR="00AE148B" w:rsidRDefault="00AE148B" w:rsidP="004C2961">
      <w:pPr>
        <w:pStyle w:val="ListParagraph"/>
        <w:ind w:left="0"/>
        <w:jc w:val="both"/>
        <w:rPr>
          <w:rFonts w:ascii="Times New Roman" w:hAnsi="Times New Roman"/>
        </w:rPr>
      </w:pPr>
    </w:p>
    <w:p w14:paraId="20D7EA91" w14:textId="77777777" w:rsidR="00AE148B" w:rsidRPr="006D3FAE" w:rsidRDefault="00AE148B" w:rsidP="004C2961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C5243D">
        <w:rPr>
          <w:rFonts w:ascii="Times New Roman" w:hAnsi="Times New Roman"/>
          <w:sz w:val="20"/>
          <w:szCs w:val="20"/>
        </w:rPr>
        <w:t xml:space="preserve">Klikom na dugme NEXT, </w:t>
      </w:r>
      <w:r>
        <w:rPr>
          <w:rFonts w:ascii="Times New Roman" w:hAnsi="Times New Roman"/>
          <w:sz w:val="20"/>
          <w:szCs w:val="20"/>
        </w:rPr>
        <w:t>treneru</w:t>
      </w:r>
      <w:r w:rsidRPr="00C5243D">
        <w:rPr>
          <w:rFonts w:ascii="Times New Roman" w:hAnsi="Times New Roman"/>
          <w:sz w:val="20"/>
          <w:szCs w:val="20"/>
        </w:rPr>
        <w:t xml:space="preserve"> se prika</w:t>
      </w:r>
      <w:r>
        <w:rPr>
          <w:rFonts w:ascii="Times New Roman" w:hAnsi="Times New Roman"/>
          <w:sz w:val="20"/>
          <w:szCs w:val="20"/>
        </w:rPr>
        <w:t xml:space="preserve">zuje poslednja forma – forma na kome se nalazi dugme </w:t>
      </w:r>
      <w:r w:rsidRPr="005F22F3">
        <w:rPr>
          <w:rFonts w:ascii="Times New Roman" w:hAnsi="Times New Roman"/>
          <w:i/>
          <w:sz w:val="20"/>
          <w:szCs w:val="20"/>
        </w:rPr>
        <w:t>Sačuvaj</w:t>
      </w:r>
      <w:r>
        <w:rPr>
          <w:rFonts w:ascii="Times New Roman" w:hAnsi="Times New Roman"/>
          <w:sz w:val="20"/>
          <w:szCs w:val="20"/>
        </w:rPr>
        <w:t xml:space="preserve"> </w:t>
      </w:r>
      <w:r w:rsidRPr="005F22F3">
        <w:rPr>
          <w:rFonts w:ascii="Times New Roman" w:hAnsi="Times New Roman"/>
          <w:i/>
          <w:sz w:val="20"/>
          <w:szCs w:val="20"/>
        </w:rPr>
        <w:t>izmene</w:t>
      </w:r>
      <w:r>
        <w:rPr>
          <w:rFonts w:ascii="Times New Roman" w:hAnsi="Times New Roman"/>
          <w:sz w:val="20"/>
          <w:szCs w:val="20"/>
        </w:rPr>
        <w:t>.</w:t>
      </w:r>
    </w:p>
    <w:p w14:paraId="164E88E1" w14:textId="77777777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  <w:sz w:val="20"/>
          <w:szCs w:val="20"/>
        </w:rPr>
      </w:pPr>
    </w:p>
    <w:p w14:paraId="5DE5EF29" w14:textId="7BF9722C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7D880D16" wp14:editId="0DAB3413">
            <wp:extent cx="5495925" cy="2571750"/>
            <wp:effectExtent l="0" t="0" r="9525" b="0"/>
            <wp:docPr id="42" name="Picture 42" descr="2023-06-12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3-06-12 (21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E66A" w14:textId="77777777" w:rsidR="00AE148B" w:rsidRPr="00C5243D" w:rsidRDefault="00AE148B" w:rsidP="004C2961">
      <w:pPr>
        <w:pStyle w:val="ListParagraph"/>
        <w:jc w:val="both"/>
        <w:rPr>
          <w:rFonts w:ascii="Times New Roman" w:hAnsi="Times New Roman"/>
          <w:sz w:val="20"/>
          <w:szCs w:val="20"/>
        </w:rPr>
      </w:pPr>
    </w:p>
    <w:p w14:paraId="11D84747" w14:textId="77777777" w:rsidR="00AE148B" w:rsidRDefault="00AE148B" w:rsidP="004C2961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sz w:val="20"/>
          <w:szCs w:val="20"/>
        </w:rPr>
      </w:pPr>
      <w:r w:rsidRPr="002F7E91">
        <w:rPr>
          <w:rFonts w:ascii="Times New Roman" w:hAnsi="Times New Roman"/>
          <w:sz w:val="20"/>
          <w:szCs w:val="20"/>
        </w:rPr>
        <w:t>Klikom na dugme SACUVAJ IZMENE, sve izmene se čuvaju u bazi podataka i korisniku se prikazuje poruka o uspešnim izmenama.</w:t>
      </w:r>
    </w:p>
    <w:p w14:paraId="31332F4F" w14:textId="77777777" w:rsidR="00AE148B" w:rsidRDefault="00AE148B" w:rsidP="004C2961">
      <w:pPr>
        <w:pStyle w:val="ListParagraph"/>
        <w:ind w:left="360"/>
        <w:jc w:val="both"/>
        <w:rPr>
          <w:rFonts w:ascii="Times New Roman" w:hAnsi="Times New Roman"/>
          <w:sz w:val="20"/>
          <w:szCs w:val="20"/>
        </w:rPr>
      </w:pPr>
    </w:p>
    <w:p w14:paraId="13AAAC3D" w14:textId="6C366213" w:rsidR="00AE148B" w:rsidRPr="00047C77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76B0172" wp14:editId="53EDFE02">
            <wp:extent cx="5343525" cy="2505075"/>
            <wp:effectExtent l="0" t="0" r="9525" b="9525"/>
            <wp:docPr id="41" name="Picture 41" descr="2023-06-12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23-06-12 (22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5F07" w14:textId="77777777" w:rsidR="00AE148B" w:rsidRDefault="00AE148B" w:rsidP="004C2961">
      <w:pPr>
        <w:jc w:val="both"/>
        <w:rPr>
          <w:rFonts w:ascii="Arial" w:hAnsi="Arial" w:cs="Arial"/>
          <w:b/>
          <w:sz w:val="24"/>
          <w:szCs w:val="24"/>
          <w:lang w:val="sr-Latn-CS"/>
        </w:rPr>
      </w:pPr>
    </w:p>
    <w:p w14:paraId="77B0523A" w14:textId="73AE174D" w:rsidR="00AE148B" w:rsidRDefault="00D25CE4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r>
        <w:rPr>
          <w:lang w:val="sr-Latn-CS"/>
        </w:rPr>
        <w:t>Dodavanje takmi</w:t>
      </w:r>
      <w:r>
        <w:rPr>
          <w:lang w:val="sr-Latn-RS"/>
        </w:rPr>
        <w:t>čenja</w:t>
      </w:r>
    </w:p>
    <w:p w14:paraId="424F6E3C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Korisnik koji je registrovan kao zaposleni može da dodaje nova takmičenja.</w:t>
      </w:r>
    </w:p>
    <w:p w14:paraId="7C44D4AD" w14:textId="77777777" w:rsidR="00AE148B" w:rsidRDefault="00AE148B" w:rsidP="004C2961">
      <w:pPr>
        <w:numPr>
          <w:ilvl w:val="0"/>
          <w:numId w:val="24"/>
        </w:numPr>
        <w:jc w:val="both"/>
        <w:rPr>
          <w:lang w:val="sr-Latn-CS"/>
        </w:rPr>
      </w:pPr>
      <w:r>
        <w:rPr>
          <w:lang w:val="sr-Latn-CS"/>
        </w:rPr>
        <w:t xml:space="preserve">Korisnik čiji je profil </w:t>
      </w:r>
      <w:r>
        <w:rPr>
          <w:i/>
          <w:lang w:val="sr-Latn-CS"/>
        </w:rPr>
        <w:t>Zaposleni</w:t>
      </w:r>
      <w:r>
        <w:rPr>
          <w:lang w:val="sr-Latn-CS"/>
        </w:rPr>
        <w:t xml:space="preserve"> se prijavi na sistem.</w:t>
      </w:r>
    </w:p>
    <w:p w14:paraId="779FEBBA" w14:textId="77777777" w:rsidR="00AE148B" w:rsidRDefault="00AE148B" w:rsidP="004C2961">
      <w:pPr>
        <w:numPr>
          <w:ilvl w:val="0"/>
          <w:numId w:val="24"/>
        </w:numPr>
        <w:jc w:val="both"/>
        <w:rPr>
          <w:lang w:val="sr-Latn-CS"/>
        </w:rPr>
      </w:pPr>
      <w:r>
        <w:rPr>
          <w:lang w:val="sr-Latn-CS"/>
        </w:rPr>
        <w:t xml:space="preserve">Klikom na opciju </w:t>
      </w:r>
      <w:r w:rsidRPr="00632658">
        <w:rPr>
          <w:i/>
          <w:lang w:val="sr-Latn-CS"/>
        </w:rPr>
        <w:t>Moj Profil</w:t>
      </w:r>
      <w:r>
        <w:rPr>
          <w:lang w:val="sr-Latn-CS"/>
        </w:rPr>
        <w:t xml:space="preserve"> otvara se profil zaposlenog na kome se vidi dugme </w:t>
      </w:r>
      <w:r w:rsidRPr="00632658">
        <w:rPr>
          <w:i/>
          <w:lang w:val="sr-Latn-CS"/>
        </w:rPr>
        <w:t>Dodaj Takmičenje</w:t>
      </w:r>
    </w:p>
    <w:p w14:paraId="4D233A93" w14:textId="77777777" w:rsidR="00AE148B" w:rsidRDefault="00AE148B" w:rsidP="004C2961">
      <w:pPr>
        <w:numPr>
          <w:ilvl w:val="0"/>
          <w:numId w:val="24"/>
        </w:numPr>
        <w:jc w:val="both"/>
        <w:rPr>
          <w:lang w:val="sr-Latn-CS"/>
        </w:rPr>
      </w:pPr>
      <w:r w:rsidRPr="004733AB">
        <w:rPr>
          <w:lang w:val="sr-Latn-CS"/>
        </w:rPr>
        <w:t xml:space="preserve">Klikom na opciju menija </w:t>
      </w:r>
      <w:r w:rsidRPr="004733AB">
        <w:rPr>
          <w:i/>
          <w:lang w:val="sr-Latn-CS"/>
        </w:rPr>
        <w:t xml:space="preserve">Dodaj </w:t>
      </w:r>
      <w:r>
        <w:rPr>
          <w:i/>
          <w:lang w:val="sr-Latn-CS"/>
        </w:rPr>
        <w:t>takmičenje</w:t>
      </w:r>
      <w:r w:rsidRPr="004733AB">
        <w:rPr>
          <w:lang w:val="sr-Latn-CS"/>
        </w:rPr>
        <w:t xml:space="preserve"> ima m</w:t>
      </w:r>
      <w:r>
        <w:rPr>
          <w:lang w:val="sr-Latn-CS"/>
        </w:rPr>
        <w:t>ogućnost da popuni formu za novo takmičenje</w:t>
      </w:r>
      <w:r w:rsidRPr="004733AB">
        <w:rPr>
          <w:lang w:val="sr-Latn-CS"/>
        </w:rPr>
        <w:t>.</w:t>
      </w:r>
      <w:r>
        <w:rPr>
          <w:lang w:val="sr-Latn-CS"/>
        </w:rPr>
        <w:t xml:space="preserve"> Ima mogućnost opcije izbora sportova iz kojih će biti održano takmičenje koje se dodaje. Forma ima prikaz kao na sledećoj slici:</w:t>
      </w:r>
    </w:p>
    <w:p w14:paraId="5B8B0AEB" w14:textId="77777777" w:rsidR="00AE148B" w:rsidRDefault="00AE148B" w:rsidP="004C2961">
      <w:pPr>
        <w:jc w:val="both"/>
        <w:rPr>
          <w:lang w:val="sr-Latn-CS"/>
        </w:rPr>
      </w:pPr>
    </w:p>
    <w:p w14:paraId="002EBA55" w14:textId="77777777" w:rsidR="00AE148B" w:rsidRDefault="00AE148B" w:rsidP="004C2961">
      <w:pPr>
        <w:jc w:val="both"/>
        <w:rPr>
          <w:lang w:val="sr-Latn-CS"/>
        </w:rPr>
      </w:pPr>
    </w:p>
    <w:p w14:paraId="1BAF0401" w14:textId="77777777" w:rsidR="00AE148B" w:rsidRDefault="00AE148B" w:rsidP="004C2961">
      <w:pPr>
        <w:jc w:val="both"/>
        <w:rPr>
          <w:lang w:val="sr-Latn-CS"/>
        </w:rPr>
      </w:pPr>
    </w:p>
    <w:p w14:paraId="24396BE4" w14:textId="77777777" w:rsidR="00AE148B" w:rsidRDefault="00AE148B" w:rsidP="004C2961">
      <w:pPr>
        <w:jc w:val="both"/>
        <w:rPr>
          <w:lang w:val="sr-Latn-CS"/>
        </w:rPr>
      </w:pPr>
      <w:r w:rsidRPr="00C5243D">
        <w:rPr>
          <w:lang w:val="sr-Latn-CS"/>
        </w:rPr>
        <w:t xml:space="preserve">Korisnik potvrđuje da se slaže sa uslovima korišćenja klikom na dugme Submit </w:t>
      </w:r>
    </w:p>
    <w:p w14:paraId="49ECBD4E" w14:textId="5802CA4B" w:rsidR="00AE148B" w:rsidRPr="00C724C1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0F2372EB" wp14:editId="35BE139A">
            <wp:extent cx="5638800" cy="3314700"/>
            <wp:effectExtent l="0" t="0" r="0" b="0"/>
            <wp:docPr id="40" name="Picture 40" descr="2023-06-12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3-06-12 (24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2B03" w14:textId="77777777" w:rsidR="00AE148B" w:rsidRDefault="00AE148B" w:rsidP="004C2961">
      <w:pPr>
        <w:pStyle w:val="Caption"/>
        <w:numPr>
          <w:ilvl w:val="0"/>
          <w:numId w:val="24"/>
        </w:numPr>
        <w:jc w:val="both"/>
        <w:rPr>
          <w:rFonts w:ascii="Times New Roman" w:hAnsi="Times New Roman"/>
          <w:lang w:val="sr-Latn-CS"/>
        </w:rPr>
      </w:pPr>
      <w:r w:rsidRPr="009E5CB3">
        <w:rPr>
          <w:rFonts w:ascii="Times New Roman" w:hAnsi="Times New Roman"/>
          <w:lang w:val="sr-Latn-CS"/>
        </w:rPr>
        <w:t xml:space="preserve">Korisnik potvrđuje da se slaže sa uslovima korišćenja klikom na dugme </w:t>
      </w:r>
      <w:r w:rsidRPr="00D2494F">
        <w:rPr>
          <w:rFonts w:ascii="Times New Roman" w:hAnsi="Times New Roman"/>
          <w:i/>
          <w:lang w:val="sr-Latn-CS"/>
        </w:rPr>
        <w:t>Sačuvaj</w:t>
      </w:r>
      <w:r>
        <w:rPr>
          <w:rFonts w:ascii="Times New Roman" w:hAnsi="Times New Roman"/>
          <w:i/>
          <w:lang w:val="sr-Latn-CS"/>
        </w:rPr>
        <w:t>.</w:t>
      </w:r>
      <w:r>
        <w:rPr>
          <w:rFonts w:ascii="Times New Roman" w:hAnsi="Times New Roman"/>
          <w:lang w:val="sr-Latn-CS"/>
        </w:rPr>
        <w:t xml:space="preserve"> Prikat forme na sledećoj slici:</w:t>
      </w:r>
    </w:p>
    <w:p w14:paraId="6BA9C51D" w14:textId="58D791D9" w:rsidR="00AE148B" w:rsidRPr="00116D13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DFC688D" wp14:editId="77F3A395">
            <wp:extent cx="5400675" cy="2524125"/>
            <wp:effectExtent l="0" t="0" r="9525" b="9525"/>
            <wp:docPr id="39" name="Picture 39" descr="2023-06-12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23-06-12 (25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DE1F" w14:textId="77777777" w:rsidR="00AE148B" w:rsidRDefault="00AE148B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16" w:name="_Toc137506073"/>
      <w:r>
        <w:rPr>
          <w:lang w:val="sr-Latn-CS"/>
        </w:rPr>
        <w:t>Izmena informacija o takmičenju</w:t>
      </w:r>
      <w:bookmarkEnd w:id="16"/>
    </w:p>
    <w:p w14:paraId="5B853D60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Korisnik koji je registrovan na sistem kao Zaposleni ima mogućnost da promeni podatke o takmičenju.</w:t>
      </w:r>
    </w:p>
    <w:p w14:paraId="21907E4B" w14:textId="77777777" w:rsidR="00AE148B" w:rsidRDefault="00AE148B" w:rsidP="004C2961">
      <w:pPr>
        <w:numPr>
          <w:ilvl w:val="0"/>
          <w:numId w:val="28"/>
        </w:numPr>
        <w:jc w:val="both"/>
        <w:rPr>
          <w:lang w:val="sr-Latn-CS"/>
        </w:rPr>
      </w:pPr>
      <w:r>
        <w:rPr>
          <w:lang w:val="sr-Latn-CS"/>
        </w:rPr>
        <w:t>Zaposleni sa spiska bira takmičenje za koje želi da promeni informacije.</w:t>
      </w:r>
    </w:p>
    <w:p w14:paraId="3F49C4BC" w14:textId="77777777" w:rsidR="00AE148B" w:rsidRDefault="00AE148B" w:rsidP="004C2961">
      <w:pPr>
        <w:numPr>
          <w:ilvl w:val="0"/>
          <w:numId w:val="28"/>
        </w:numPr>
        <w:jc w:val="both"/>
        <w:rPr>
          <w:lang w:val="sr-Latn-CS"/>
        </w:rPr>
      </w:pPr>
      <w:r>
        <w:rPr>
          <w:lang w:val="sr-Latn-CS"/>
        </w:rPr>
        <w:t>Otvara se stranica tog takmičenja i prikazuje se dugme IZMENI TAKMIČENJE</w:t>
      </w:r>
    </w:p>
    <w:p w14:paraId="0C0D30B3" w14:textId="77777777" w:rsidR="00AE148B" w:rsidRDefault="00AE148B" w:rsidP="004C2961">
      <w:pPr>
        <w:numPr>
          <w:ilvl w:val="0"/>
          <w:numId w:val="28"/>
        </w:numPr>
        <w:jc w:val="both"/>
        <w:rPr>
          <w:lang w:val="sr-Latn-CS"/>
        </w:rPr>
      </w:pPr>
      <w:r>
        <w:rPr>
          <w:lang w:val="sr-Latn-CS"/>
        </w:rPr>
        <w:t>Klikom na to dugme otvara se forma za izmenu informacija o takmičenju.</w:t>
      </w:r>
    </w:p>
    <w:p w14:paraId="7111F2AE" w14:textId="77777777" w:rsidR="00AE148B" w:rsidRDefault="00AE148B" w:rsidP="004C2961">
      <w:pPr>
        <w:numPr>
          <w:ilvl w:val="0"/>
          <w:numId w:val="28"/>
        </w:numPr>
        <w:jc w:val="both"/>
        <w:rPr>
          <w:lang w:val="sr-Latn-CS"/>
        </w:rPr>
      </w:pPr>
      <w:r>
        <w:rPr>
          <w:lang w:val="sr-Latn-CS"/>
        </w:rPr>
        <w:t>Klikom na dugme SACUVAJ informacije su uspešno promenjene.</w:t>
      </w:r>
    </w:p>
    <w:p w14:paraId="5897EB21" w14:textId="77777777" w:rsidR="00AE148B" w:rsidRDefault="00AE148B" w:rsidP="004C2961">
      <w:pPr>
        <w:jc w:val="both"/>
        <w:rPr>
          <w:lang w:val="sr-Latn-CS"/>
        </w:rPr>
      </w:pPr>
    </w:p>
    <w:p w14:paraId="57243CCF" w14:textId="598DD595" w:rsidR="00AE148B" w:rsidRPr="00567771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3743D87E" wp14:editId="396101C6">
            <wp:extent cx="5448300" cy="2647950"/>
            <wp:effectExtent l="0" t="0" r="0" b="0"/>
            <wp:docPr id="38" name="Picture 38" descr="2023-06-12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3-06-12 (32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B9A7" w14:textId="77777777" w:rsidR="00AE148B" w:rsidRPr="00F113D9" w:rsidRDefault="00AE148B" w:rsidP="004C2961">
      <w:pPr>
        <w:pStyle w:val="Heading1"/>
        <w:numPr>
          <w:ilvl w:val="0"/>
          <w:numId w:val="0"/>
        </w:numPr>
        <w:ind w:left="720"/>
        <w:jc w:val="both"/>
        <w:rPr>
          <w:lang w:val="sr-Latn-RS"/>
        </w:rPr>
      </w:pPr>
    </w:p>
    <w:p w14:paraId="6F07F715" w14:textId="77777777" w:rsidR="00AE148B" w:rsidRDefault="00AE148B" w:rsidP="004C2961">
      <w:pPr>
        <w:pStyle w:val="Heading1"/>
        <w:numPr>
          <w:ilvl w:val="0"/>
          <w:numId w:val="4"/>
        </w:numPr>
        <w:jc w:val="both"/>
        <w:rPr>
          <w:lang w:val="sr-Latn-RS"/>
        </w:rPr>
      </w:pPr>
      <w:bookmarkStart w:id="17" w:name="_Toc137506074"/>
      <w:r>
        <w:rPr>
          <w:lang w:val="sr-Latn-CS"/>
        </w:rPr>
        <w:t>Prikaz spiska Takmi</w:t>
      </w:r>
      <w:r>
        <w:rPr>
          <w:lang w:val="sr-Latn-RS"/>
        </w:rPr>
        <w:t>čenja</w:t>
      </w:r>
      <w:bookmarkEnd w:id="17"/>
    </w:p>
    <w:p w14:paraId="1F9EE268" w14:textId="77777777" w:rsidR="00AE148B" w:rsidRDefault="00AE148B" w:rsidP="004C2961">
      <w:pPr>
        <w:jc w:val="both"/>
      </w:pPr>
      <w:r w:rsidRPr="00F30F9F">
        <w:t xml:space="preserve">Za pregled </w:t>
      </w:r>
      <w:r>
        <w:t xml:space="preserve">svih takmičenja </w:t>
      </w:r>
      <w:r w:rsidRPr="00F30F9F">
        <w:t>nije neophodno biti registrovan na sistem ili imati posebne privilegije, tj. to može uraditi bilo koji zainteresovani pojedinac.</w:t>
      </w:r>
      <w:r>
        <w:t xml:space="preserve"> Moguće je pretražiti željeno takmičenje po Nazivu Takmičenja.</w:t>
      </w:r>
    </w:p>
    <w:p w14:paraId="2D607A56" w14:textId="34714B1A" w:rsidR="00AE148B" w:rsidRDefault="00AE148B" w:rsidP="004C2961">
      <w:pPr>
        <w:jc w:val="both"/>
      </w:pPr>
      <w:r>
        <w:rPr>
          <w:noProof/>
        </w:rPr>
        <w:drawing>
          <wp:inline distT="0" distB="0" distL="0" distR="0" wp14:anchorId="40D5297F" wp14:editId="124677DE">
            <wp:extent cx="5934075" cy="3333750"/>
            <wp:effectExtent l="0" t="0" r="9525" b="0"/>
            <wp:docPr id="37" name="Picture 37" descr="2023-06-12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23-06-12 (27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04D0" w14:textId="77777777" w:rsidR="00AE148B" w:rsidRPr="002D601B" w:rsidRDefault="00AE148B" w:rsidP="004C2961">
      <w:pPr>
        <w:jc w:val="both"/>
        <w:rPr>
          <w:lang w:val="sr-Latn-RS"/>
        </w:rPr>
      </w:pPr>
    </w:p>
    <w:p w14:paraId="24BF9C05" w14:textId="77777777" w:rsidR="00AE148B" w:rsidRDefault="00AE148B" w:rsidP="004C2961">
      <w:pPr>
        <w:numPr>
          <w:ilvl w:val="0"/>
          <w:numId w:val="25"/>
        </w:numPr>
        <w:jc w:val="both"/>
        <w:rPr>
          <w:lang w:val="sr-Latn-CS"/>
        </w:rPr>
      </w:pPr>
      <w:r>
        <w:rPr>
          <w:lang w:val="sr-Latn-CS"/>
        </w:rPr>
        <w:t xml:space="preserve"> Klikom na dugme PRIKAŽI TAKMIČENJE, otvara se stranica tog takmičenja sa svim neophodnim informacijama takmičenja, kao što je Mesto Održavanja, Datum Održavanja i Sportovi koji će biti održani na tom tamičenju.</w:t>
      </w:r>
    </w:p>
    <w:p w14:paraId="65D13A57" w14:textId="1D5DF09F" w:rsidR="00AE148B" w:rsidRDefault="00AE148B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4CA5D12A" wp14:editId="22CC9431">
            <wp:extent cx="5686425" cy="2771775"/>
            <wp:effectExtent l="0" t="0" r="9525" b="9525"/>
            <wp:docPr id="36" name="Picture 36" descr="2023-06-12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3-06-12 (28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033C" w14:textId="77777777" w:rsidR="00AE148B" w:rsidRPr="009E5CB3" w:rsidRDefault="00AE148B" w:rsidP="004C2961">
      <w:pPr>
        <w:jc w:val="both"/>
        <w:rPr>
          <w:lang w:val="sr-Latn-CS"/>
        </w:rPr>
      </w:pPr>
    </w:p>
    <w:p w14:paraId="7C60D049" w14:textId="77777777" w:rsidR="00AE148B" w:rsidRDefault="00AE148B" w:rsidP="004C2961">
      <w:pPr>
        <w:pStyle w:val="Heading1"/>
        <w:numPr>
          <w:ilvl w:val="0"/>
          <w:numId w:val="4"/>
        </w:numPr>
        <w:jc w:val="both"/>
        <w:rPr>
          <w:lang w:val="sr-Latn-RS"/>
        </w:rPr>
      </w:pPr>
      <w:bookmarkStart w:id="18" w:name="_Toc137506075"/>
      <w:r>
        <w:rPr>
          <w:lang w:val="sr-Latn-CS"/>
        </w:rPr>
        <w:t>Prikaz prijavljenih studenata na takmi</w:t>
      </w:r>
      <w:r>
        <w:rPr>
          <w:lang w:val="sr-Latn-RS"/>
        </w:rPr>
        <w:t>čenjima</w:t>
      </w:r>
      <w:bookmarkEnd w:id="18"/>
    </w:p>
    <w:p w14:paraId="29238944" w14:textId="77777777" w:rsidR="00AE148B" w:rsidRDefault="00AE148B" w:rsidP="004C2961">
      <w:pPr>
        <w:jc w:val="both"/>
        <w:rPr>
          <w:lang w:val="sr-Latn-RS"/>
        </w:rPr>
      </w:pPr>
      <w:r>
        <w:rPr>
          <w:lang w:val="sr-Latn-RS"/>
        </w:rPr>
        <w:t>Za pregled svih prijavljenih takmičara za izabrano takmičenje je potrebno biti prijavljen na sistem kao Zaposleni. Samo Zaposleni ima privilegiju da vidi sve prijavljene Studente na tom takmičenju.</w:t>
      </w:r>
    </w:p>
    <w:p w14:paraId="5355BC36" w14:textId="77777777" w:rsidR="00AE148B" w:rsidRDefault="00AE148B" w:rsidP="004C2961">
      <w:pPr>
        <w:numPr>
          <w:ilvl w:val="0"/>
          <w:numId w:val="26"/>
        </w:numPr>
        <w:jc w:val="both"/>
        <w:rPr>
          <w:lang w:val="sr-Latn-RS"/>
        </w:rPr>
      </w:pPr>
      <w:r>
        <w:rPr>
          <w:lang w:val="sr-Latn-RS"/>
        </w:rPr>
        <w:t>Zaposleni iz spiska takmičenja prikazuje željeno takmičenje pomoću dugmeta PRIKAŽI TAKMIČENJE</w:t>
      </w:r>
    </w:p>
    <w:p w14:paraId="1B223A89" w14:textId="77777777" w:rsidR="00AE148B" w:rsidRDefault="00AE148B" w:rsidP="004C2961">
      <w:pPr>
        <w:numPr>
          <w:ilvl w:val="0"/>
          <w:numId w:val="26"/>
        </w:numPr>
        <w:jc w:val="both"/>
        <w:rPr>
          <w:lang w:val="sr-Latn-RS"/>
        </w:rPr>
      </w:pPr>
      <w:r>
        <w:rPr>
          <w:lang w:val="sr-Latn-RS"/>
        </w:rPr>
        <w:t>Otvara se stranica tog takmičenja</w:t>
      </w:r>
    </w:p>
    <w:p w14:paraId="0B2C6839" w14:textId="77777777" w:rsidR="00AE148B" w:rsidRDefault="00AE148B" w:rsidP="004C2961">
      <w:pPr>
        <w:numPr>
          <w:ilvl w:val="0"/>
          <w:numId w:val="26"/>
        </w:numPr>
        <w:jc w:val="both"/>
        <w:rPr>
          <w:lang w:val="sr-Latn-RS"/>
        </w:rPr>
      </w:pPr>
      <w:r>
        <w:rPr>
          <w:lang w:val="sr-Latn-RS"/>
        </w:rPr>
        <w:t>Zaposleni klikom na karticu PRIJAVLJENI STUDENTI vidi spisak svih prijavljenih studenata na tom takmičenju.</w:t>
      </w:r>
    </w:p>
    <w:p w14:paraId="41A70D00" w14:textId="58B7EED4" w:rsidR="00AE148B" w:rsidRPr="00B50AB3" w:rsidRDefault="00AE148B" w:rsidP="004C2961">
      <w:pPr>
        <w:ind w:left="425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05624E8" wp14:editId="49C9AB28">
            <wp:extent cx="5467350" cy="3067050"/>
            <wp:effectExtent l="0" t="0" r="0" b="0"/>
            <wp:docPr id="35" name="Picture 35" descr="2023-06-12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23-06-12 (31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9EFA" w14:textId="77777777" w:rsidR="00AE148B" w:rsidRDefault="00AE148B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19" w:name="_Toc137506076"/>
      <w:r>
        <w:rPr>
          <w:lang w:val="sr-Latn-CS"/>
        </w:rPr>
        <w:t>Prijava i odustajanje od prijave na takmičenju</w:t>
      </w:r>
      <w:bookmarkEnd w:id="19"/>
    </w:p>
    <w:p w14:paraId="6CA1BED3" w14:textId="77777777" w:rsidR="00AE148B" w:rsidRDefault="00AE148B" w:rsidP="004C2961">
      <w:pPr>
        <w:jc w:val="both"/>
        <w:rPr>
          <w:lang w:val="sr-Latn-CS"/>
        </w:rPr>
      </w:pPr>
      <w:r>
        <w:rPr>
          <w:lang w:val="sr-Latn-CS"/>
        </w:rPr>
        <w:t>Korisnik koji je prijavljen kao Student ima mogućnost prijavljivanja i učestvovanja na željeno takmičenje, ali i odustajanja od prijave na tom takmičenju. Samo student ima privilegiju da se prijavi na takmičenjima i da odustane od istih.</w:t>
      </w:r>
    </w:p>
    <w:p w14:paraId="142294F9" w14:textId="77777777" w:rsidR="00AE148B" w:rsidRDefault="00AE148B" w:rsidP="004C2961">
      <w:pPr>
        <w:numPr>
          <w:ilvl w:val="0"/>
          <w:numId w:val="27"/>
        </w:numPr>
        <w:jc w:val="both"/>
        <w:rPr>
          <w:lang w:val="sr-Latn-CS"/>
        </w:rPr>
      </w:pPr>
      <w:r>
        <w:rPr>
          <w:lang w:val="sr-Latn-CS"/>
        </w:rPr>
        <w:lastRenderedPageBreak/>
        <w:t>Student iz spiska takmičenja bira takmičenje na kom želi da se prijavi</w:t>
      </w:r>
    </w:p>
    <w:p w14:paraId="0DB9D2BA" w14:textId="77777777" w:rsidR="00AE148B" w:rsidRDefault="00AE148B" w:rsidP="004C2961">
      <w:pPr>
        <w:numPr>
          <w:ilvl w:val="0"/>
          <w:numId w:val="27"/>
        </w:numPr>
        <w:jc w:val="both"/>
        <w:rPr>
          <w:lang w:val="sr-Latn-CS"/>
        </w:rPr>
      </w:pPr>
      <w:r>
        <w:rPr>
          <w:lang w:val="sr-Latn-CS"/>
        </w:rPr>
        <w:t>Otvara se stranica tog takmičenja</w:t>
      </w:r>
    </w:p>
    <w:p w14:paraId="2CD5DAE0" w14:textId="77777777" w:rsidR="00AE148B" w:rsidRDefault="00AE148B" w:rsidP="004C2961">
      <w:pPr>
        <w:numPr>
          <w:ilvl w:val="0"/>
          <w:numId w:val="27"/>
        </w:numPr>
        <w:jc w:val="both"/>
        <w:rPr>
          <w:lang w:val="sr-Latn-CS"/>
        </w:rPr>
      </w:pPr>
      <w:r>
        <w:rPr>
          <w:lang w:val="sr-Latn-CS"/>
        </w:rPr>
        <w:t xml:space="preserve">Studentu se na stranici prikazuje dugme </w:t>
      </w:r>
      <w:r w:rsidRPr="00BF369B">
        <w:rPr>
          <w:i/>
          <w:lang w:val="sr-Latn-CS"/>
        </w:rPr>
        <w:t>PRIJAVI SE NA TAKMIČENJE</w:t>
      </w:r>
    </w:p>
    <w:p w14:paraId="233A8AC9" w14:textId="77777777" w:rsidR="00AE148B" w:rsidRDefault="00AE148B" w:rsidP="004C2961">
      <w:pPr>
        <w:jc w:val="both"/>
        <w:rPr>
          <w:lang w:val="sr-Latn-CS"/>
        </w:rPr>
      </w:pPr>
    </w:p>
    <w:p w14:paraId="17EAF878" w14:textId="33BAAD27" w:rsidR="00AE148B" w:rsidRPr="001436C6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3D29A4B" wp14:editId="71AA7796">
            <wp:extent cx="5181600" cy="2419350"/>
            <wp:effectExtent l="0" t="0" r="0" b="0"/>
            <wp:docPr id="34" name="Picture 34" descr="2023-06-12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3-06-12 (29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D6F5" w14:textId="77777777" w:rsidR="00AE148B" w:rsidRDefault="00AE148B" w:rsidP="004C2961">
      <w:pPr>
        <w:numPr>
          <w:ilvl w:val="0"/>
          <w:numId w:val="27"/>
        </w:numPr>
        <w:jc w:val="both"/>
        <w:rPr>
          <w:lang w:val="sr-Latn-CS"/>
        </w:rPr>
      </w:pPr>
      <w:r>
        <w:rPr>
          <w:lang w:val="sr-Latn-CS"/>
        </w:rPr>
        <w:t xml:space="preserve">Klikom na to dugme ispisuje se da je uspešna prijava za željeno takmičenje i prikazuje se dugme </w:t>
      </w:r>
      <w:r w:rsidRPr="00581066">
        <w:rPr>
          <w:i/>
          <w:lang w:val="sr-Latn-CS"/>
        </w:rPr>
        <w:t>ODUSTANI OD PRIJAVE ZA TAKMIČENJE</w:t>
      </w:r>
    </w:p>
    <w:p w14:paraId="4E2533CB" w14:textId="4ABDED66" w:rsidR="00AE148B" w:rsidRPr="002F1585" w:rsidRDefault="00AE148B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1760A0F" wp14:editId="4DC647D1">
            <wp:extent cx="5467350" cy="2590800"/>
            <wp:effectExtent l="0" t="0" r="0" b="0"/>
            <wp:docPr id="33" name="Picture 33" descr="2023-06-12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23-06-12 (30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D4D5" w14:textId="77777777" w:rsidR="00AE148B" w:rsidRPr="007108B0" w:rsidRDefault="00AE148B" w:rsidP="004C2961">
      <w:pPr>
        <w:numPr>
          <w:ilvl w:val="0"/>
          <w:numId w:val="27"/>
        </w:numPr>
        <w:jc w:val="both"/>
      </w:pPr>
      <w:r>
        <w:t>Klikom na dugme za ODUSTAJANJE OD PRIJAVE ZA TAKMIČENJE, briše se prijava studenta iz baze podataka I iz spiska prijavljenih studenata.</w:t>
      </w:r>
    </w:p>
    <w:p w14:paraId="219602F0" w14:textId="77777777" w:rsidR="00CD2E9E" w:rsidRDefault="00CD2E9E" w:rsidP="004C2961">
      <w:pPr>
        <w:jc w:val="both"/>
        <w:rPr>
          <w:lang w:val="sr-Latn-CS"/>
        </w:rPr>
      </w:pPr>
    </w:p>
    <w:p w14:paraId="12FB7227" w14:textId="77777777" w:rsidR="00CD2E9E" w:rsidRDefault="00CD2E9E" w:rsidP="004C2961">
      <w:pPr>
        <w:jc w:val="both"/>
        <w:rPr>
          <w:lang w:val="sr-Latn-CS"/>
        </w:rPr>
      </w:pPr>
    </w:p>
    <w:p w14:paraId="53570826" w14:textId="77777777" w:rsidR="00CD2E9E" w:rsidRDefault="00CD2E9E" w:rsidP="004C2961">
      <w:pPr>
        <w:jc w:val="both"/>
        <w:rPr>
          <w:lang w:val="sr-Latn-CS"/>
        </w:rPr>
      </w:pPr>
    </w:p>
    <w:p w14:paraId="4CE08CAB" w14:textId="77777777" w:rsidR="00CD2E9E" w:rsidRDefault="00CD2E9E" w:rsidP="004C2961">
      <w:pPr>
        <w:jc w:val="both"/>
        <w:rPr>
          <w:lang w:val="sr-Latn-CS"/>
        </w:rPr>
      </w:pPr>
    </w:p>
    <w:p w14:paraId="5D81676B" w14:textId="77777777" w:rsidR="00CD2E9E" w:rsidRDefault="00CD2E9E" w:rsidP="004C2961">
      <w:pPr>
        <w:jc w:val="both"/>
        <w:rPr>
          <w:lang w:val="sr-Latn-CS"/>
        </w:rPr>
      </w:pPr>
    </w:p>
    <w:p w14:paraId="486951E8" w14:textId="77777777" w:rsidR="00CD2E9E" w:rsidRDefault="00CD2E9E" w:rsidP="004C2961">
      <w:pPr>
        <w:jc w:val="both"/>
        <w:rPr>
          <w:lang w:val="sr-Latn-CS"/>
        </w:rPr>
      </w:pPr>
    </w:p>
    <w:p w14:paraId="0B78098D" w14:textId="77777777" w:rsidR="00CD2E9E" w:rsidRDefault="00CD2E9E" w:rsidP="004C2961">
      <w:pPr>
        <w:jc w:val="both"/>
        <w:rPr>
          <w:lang w:val="sr-Latn-CS"/>
        </w:rPr>
      </w:pPr>
    </w:p>
    <w:p w14:paraId="171318A7" w14:textId="77777777" w:rsidR="00CD2E9E" w:rsidRDefault="00CD2E9E" w:rsidP="004C2961">
      <w:pPr>
        <w:jc w:val="both"/>
        <w:rPr>
          <w:lang w:val="sr-Latn-CS"/>
        </w:rPr>
      </w:pPr>
    </w:p>
    <w:p w14:paraId="52A57B82" w14:textId="77777777" w:rsidR="00CD2E9E" w:rsidRDefault="00CD2E9E" w:rsidP="004C2961">
      <w:pPr>
        <w:jc w:val="both"/>
        <w:rPr>
          <w:lang w:val="sr-Latn-CS"/>
        </w:rPr>
      </w:pPr>
    </w:p>
    <w:p w14:paraId="318016F3" w14:textId="77777777" w:rsidR="00CD2E9E" w:rsidRDefault="00CD2E9E" w:rsidP="004C2961">
      <w:pPr>
        <w:jc w:val="both"/>
        <w:rPr>
          <w:lang w:val="sr-Latn-CS"/>
        </w:rPr>
      </w:pPr>
    </w:p>
    <w:p w14:paraId="19FD3143" w14:textId="77777777" w:rsidR="00696B72" w:rsidRPr="00047C77" w:rsidRDefault="00696B72" w:rsidP="004C2961">
      <w:pPr>
        <w:jc w:val="both"/>
        <w:rPr>
          <w:lang w:val="sr-Latn-CS"/>
        </w:rPr>
      </w:pPr>
    </w:p>
    <w:p w14:paraId="215787AC" w14:textId="77777777" w:rsidR="00CF2365" w:rsidRPr="00CF2365" w:rsidRDefault="00D9042A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0" w:name="_Toc137506077"/>
      <w:bookmarkEnd w:id="1"/>
      <w:r>
        <w:rPr>
          <w:lang w:val="sr-Latn-CS"/>
        </w:rPr>
        <w:lastRenderedPageBreak/>
        <w:t>Dodanje treninga</w:t>
      </w:r>
      <w:bookmarkEnd w:id="20"/>
    </w:p>
    <w:p w14:paraId="35FC8B08" w14:textId="77777777" w:rsidR="00D9042A" w:rsidRDefault="00D9042A" w:rsidP="004C2961">
      <w:pPr>
        <w:jc w:val="both"/>
        <w:rPr>
          <w:lang w:val="sr-Latn-CS"/>
        </w:rPr>
      </w:pPr>
      <w:r>
        <w:rPr>
          <w:lang w:val="sr-Latn-CS"/>
        </w:rPr>
        <w:t xml:space="preserve">Korisnik koji je registrovan kao trener ima mogućnost dodavanja treninga odabirom opcije „Dodaj termine treninga“ u kartici „Treninzi“.  </w:t>
      </w:r>
    </w:p>
    <w:p w14:paraId="346E7891" w14:textId="7959CBC8" w:rsidR="003762D9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0B3B6C8" wp14:editId="0D43B3EA">
            <wp:extent cx="5936615" cy="278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112B" w14:textId="77777777" w:rsidR="00D9042A" w:rsidRDefault="00D9042A" w:rsidP="004C2961">
      <w:pPr>
        <w:jc w:val="both"/>
        <w:rPr>
          <w:lang w:val="sr-Latn-CS"/>
        </w:rPr>
      </w:pPr>
      <w:r>
        <w:rPr>
          <w:lang w:val="sr-Latn-CS"/>
        </w:rPr>
        <w:t>Klikom na pomenutu opciju otvara se forma za dodavanje treninga kao u prilogu.</w:t>
      </w:r>
    </w:p>
    <w:p w14:paraId="55E364D4" w14:textId="195A2ECF" w:rsidR="00D9042A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1977EACE" wp14:editId="3CC2D460">
            <wp:extent cx="6165215" cy="2854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FA6D" w14:textId="77777777" w:rsidR="000E4FD7" w:rsidRDefault="000E4FD7" w:rsidP="004C2961">
      <w:pPr>
        <w:jc w:val="both"/>
        <w:rPr>
          <w:lang w:val="sr-Latn-CS"/>
        </w:rPr>
      </w:pPr>
    </w:p>
    <w:p w14:paraId="0756E02C" w14:textId="77777777" w:rsidR="000E4FD7" w:rsidRDefault="000E4FD7" w:rsidP="004C2961">
      <w:pPr>
        <w:jc w:val="both"/>
        <w:rPr>
          <w:lang w:val="sr-Latn-CS"/>
        </w:rPr>
      </w:pPr>
    </w:p>
    <w:p w14:paraId="2AE2B0C8" w14:textId="77777777" w:rsidR="000E4FD7" w:rsidRDefault="000E4FD7" w:rsidP="004C2961">
      <w:pPr>
        <w:jc w:val="both"/>
        <w:rPr>
          <w:lang w:val="sr-Latn-CS"/>
        </w:rPr>
      </w:pPr>
    </w:p>
    <w:p w14:paraId="55A4B65B" w14:textId="77777777" w:rsidR="000E4FD7" w:rsidRDefault="000E4FD7" w:rsidP="004C2961">
      <w:pPr>
        <w:jc w:val="both"/>
        <w:rPr>
          <w:lang w:val="sr-Latn-CS"/>
        </w:rPr>
      </w:pPr>
    </w:p>
    <w:p w14:paraId="2AF4A8C3" w14:textId="77777777" w:rsidR="00ED1D8B" w:rsidRDefault="00ED1D8B" w:rsidP="004C2961">
      <w:pPr>
        <w:jc w:val="both"/>
        <w:rPr>
          <w:lang w:val="sr-Latn-CS"/>
        </w:rPr>
      </w:pPr>
    </w:p>
    <w:p w14:paraId="06FB034E" w14:textId="77777777" w:rsidR="00ED1D8B" w:rsidRDefault="00ED1D8B" w:rsidP="004C2961">
      <w:pPr>
        <w:jc w:val="both"/>
        <w:rPr>
          <w:lang w:val="sr-Latn-CS"/>
        </w:rPr>
      </w:pPr>
    </w:p>
    <w:p w14:paraId="66BA7F3B" w14:textId="77777777" w:rsidR="00D9042A" w:rsidRDefault="00D9042A" w:rsidP="004C2961">
      <w:pPr>
        <w:pStyle w:val="Heading1"/>
        <w:numPr>
          <w:ilvl w:val="0"/>
          <w:numId w:val="4"/>
        </w:numPr>
        <w:jc w:val="both"/>
        <w:rPr>
          <w:lang w:val="sr-Latn-RS"/>
        </w:rPr>
      </w:pPr>
      <w:bookmarkStart w:id="21" w:name="_Toc137506078"/>
      <w:r>
        <w:rPr>
          <w:lang w:val="sr-Latn-CS"/>
        </w:rPr>
        <w:t>A</w:t>
      </w:r>
      <w:r>
        <w:rPr>
          <w:lang w:val="sr-Latn-RS"/>
        </w:rPr>
        <w:t>žuriranje i brisanje treninga</w:t>
      </w:r>
      <w:bookmarkEnd w:id="21"/>
    </w:p>
    <w:p w14:paraId="1BAFE79B" w14:textId="77777777" w:rsidR="00D9042A" w:rsidRDefault="00D9042A" w:rsidP="004C2961">
      <w:pPr>
        <w:jc w:val="both"/>
        <w:rPr>
          <w:lang w:val="sr-Latn-CS"/>
        </w:rPr>
      </w:pPr>
      <w:r>
        <w:rPr>
          <w:lang w:val="sr-Latn-CS"/>
        </w:rPr>
        <w:t xml:space="preserve">Korisnik koji je registrovan kao trener ima mogućnost ažuriranja i brisanja treninga odabirom opcije „Ažuriranje i brisanje treninga“ u kartici „Treninzi“.  </w:t>
      </w:r>
    </w:p>
    <w:p w14:paraId="4654F1BC" w14:textId="7E0B17AE" w:rsidR="00D9042A" w:rsidRDefault="003A1B2A" w:rsidP="004C2961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87793A4" wp14:editId="4CFF6D26">
            <wp:extent cx="5936615" cy="2535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9DA0" w14:textId="77777777" w:rsidR="006C4C39" w:rsidRDefault="006C4C39" w:rsidP="004C2961">
      <w:pPr>
        <w:jc w:val="both"/>
        <w:rPr>
          <w:lang w:val="sr-Latn-RS"/>
        </w:rPr>
      </w:pPr>
      <w:r>
        <w:rPr>
          <w:lang w:val="sr-Latn-RS"/>
        </w:rPr>
        <w:t>Klikom na opciju ,,Ažuriraj“ prikayuje se sledeća forma. Treba je popuniti željenim podacima i sažuvati unetu promenu.</w:t>
      </w:r>
    </w:p>
    <w:p w14:paraId="4F0DE548" w14:textId="15C24AEB" w:rsidR="006C4C39" w:rsidRPr="00D9042A" w:rsidRDefault="003A1B2A" w:rsidP="004C2961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0E67B3E7" wp14:editId="0D692522">
            <wp:extent cx="5929630" cy="2174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D30C" w14:textId="77777777" w:rsidR="00BD201E" w:rsidRDefault="00BD201E" w:rsidP="004C2961">
      <w:pPr>
        <w:jc w:val="both"/>
        <w:rPr>
          <w:lang w:val="sr-Latn-CS"/>
        </w:rPr>
      </w:pPr>
    </w:p>
    <w:p w14:paraId="23AA4FAC" w14:textId="77777777" w:rsidR="00CF2365" w:rsidRDefault="00CF2365" w:rsidP="004C2961">
      <w:pPr>
        <w:jc w:val="both"/>
        <w:rPr>
          <w:lang w:val="sr-Latn-CS"/>
        </w:rPr>
      </w:pPr>
      <w:r>
        <w:rPr>
          <w:lang w:val="sr-Latn-CS"/>
        </w:rPr>
        <w:t>.</w:t>
      </w:r>
    </w:p>
    <w:p w14:paraId="57BF4AEE" w14:textId="77777777" w:rsidR="00215F60" w:rsidRDefault="00215F60" w:rsidP="004C2961">
      <w:pPr>
        <w:jc w:val="both"/>
        <w:rPr>
          <w:lang w:val="sr-Latn-CS"/>
        </w:rPr>
      </w:pPr>
    </w:p>
    <w:p w14:paraId="60AA774F" w14:textId="77777777" w:rsidR="00215F60" w:rsidRDefault="00215F60" w:rsidP="004C2961">
      <w:pPr>
        <w:jc w:val="both"/>
        <w:rPr>
          <w:lang w:val="sr-Latn-CS"/>
        </w:rPr>
      </w:pPr>
    </w:p>
    <w:p w14:paraId="06AFEC4B" w14:textId="77777777" w:rsidR="00215F60" w:rsidRDefault="00215F60" w:rsidP="004C2961">
      <w:pPr>
        <w:jc w:val="both"/>
        <w:rPr>
          <w:lang w:val="sr-Latn-CS"/>
        </w:rPr>
      </w:pPr>
    </w:p>
    <w:p w14:paraId="26089D83" w14:textId="77777777" w:rsidR="00215F60" w:rsidRDefault="00215F60" w:rsidP="004C2961">
      <w:pPr>
        <w:jc w:val="both"/>
        <w:rPr>
          <w:lang w:val="sr-Latn-CS"/>
        </w:rPr>
      </w:pPr>
    </w:p>
    <w:p w14:paraId="338F8122" w14:textId="77777777" w:rsidR="00215F60" w:rsidRDefault="00215F60" w:rsidP="004C2961">
      <w:pPr>
        <w:jc w:val="both"/>
        <w:rPr>
          <w:lang w:val="sr-Latn-CS"/>
        </w:rPr>
      </w:pPr>
    </w:p>
    <w:p w14:paraId="2359C753" w14:textId="77777777" w:rsidR="00215F60" w:rsidRDefault="00215F60" w:rsidP="004C2961">
      <w:pPr>
        <w:jc w:val="both"/>
        <w:rPr>
          <w:lang w:val="sr-Latn-CS"/>
        </w:rPr>
      </w:pPr>
    </w:p>
    <w:p w14:paraId="46408A0D" w14:textId="77777777" w:rsidR="00215F60" w:rsidRDefault="00215F60" w:rsidP="004C2961">
      <w:pPr>
        <w:jc w:val="both"/>
        <w:rPr>
          <w:lang w:val="sr-Latn-CS"/>
        </w:rPr>
      </w:pPr>
    </w:p>
    <w:p w14:paraId="34FCF8D4" w14:textId="77777777" w:rsidR="00215F60" w:rsidRDefault="00215F60" w:rsidP="004C2961">
      <w:pPr>
        <w:jc w:val="both"/>
        <w:rPr>
          <w:lang w:val="sr-Latn-CS"/>
        </w:rPr>
      </w:pPr>
    </w:p>
    <w:p w14:paraId="67E2AA44" w14:textId="77777777" w:rsidR="00215F60" w:rsidRDefault="00215F60" w:rsidP="004C2961">
      <w:pPr>
        <w:jc w:val="both"/>
        <w:rPr>
          <w:lang w:val="sr-Latn-CS"/>
        </w:rPr>
      </w:pPr>
    </w:p>
    <w:p w14:paraId="7DAAD6F4" w14:textId="77777777" w:rsidR="00215F60" w:rsidRDefault="00215F60" w:rsidP="004C2961">
      <w:pPr>
        <w:jc w:val="both"/>
        <w:rPr>
          <w:lang w:val="sr-Latn-CS"/>
        </w:rPr>
      </w:pPr>
    </w:p>
    <w:p w14:paraId="1E055032" w14:textId="77777777" w:rsidR="00215F60" w:rsidRDefault="00215F60" w:rsidP="004C2961">
      <w:pPr>
        <w:jc w:val="both"/>
        <w:rPr>
          <w:lang w:val="sr-Latn-CS"/>
        </w:rPr>
      </w:pPr>
    </w:p>
    <w:p w14:paraId="4CE243E3" w14:textId="77777777" w:rsidR="00215F60" w:rsidRDefault="00215F60" w:rsidP="004C2961">
      <w:pPr>
        <w:jc w:val="both"/>
        <w:rPr>
          <w:lang w:val="sr-Latn-CS"/>
        </w:rPr>
      </w:pPr>
    </w:p>
    <w:p w14:paraId="1F533E5F" w14:textId="77777777" w:rsidR="00215F60" w:rsidRDefault="00215F60" w:rsidP="004C2961">
      <w:pPr>
        <w:jc w:val="both"/>
        <w:rPr>
          <w:lang w:val="sr-Latn-CS"/>
        </w:rPr>
      </w:pPr>
    </w:p>
    <w:p w14:paraId="578C935C" w14:textId="77777777" w:rsidR="00215F60" w:rsidRDefault="00215F60" w:rsidP="004C2961">
      <w:pPr>
        <w:jc w:val="both"/>
        <w:rPr>
          <w:lang w:val="sr-Latn-CS"/>
        </w:rPr>
      </w:pPr>
    </w:p>
    <w:p w14:paraId="46FE09E3" w14:textId="77777777" w:rsidR="00215F60" w:rsidRDefault="00215F60" w:rsidP="004C2961">
      <w:pPr>
        <w:jc w:val="both"/>
        <w:rPr>
          <w:lang w:val="sr-Latn-CS"/>
        </w:rPr>
      </w:pPr>
    </w:p>
    <w:p w14:paraId="1ACE1EA9" w14:textId="77777777" w:rsidR="00F30F9F" w:rsidRPr="00F30F9F" w:rsidRDefault="00CF2365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2" w:name="_Toc137506079"/>
      <w:r>
        <w:rPr>
          <w:lang w:val="sr-Latn-CS"/>
        </w:rPr>
        <w:lastRenderedPageBreak/>
        <w:t>Pr</w:t>
      </w:r>
      <w:r w:rsidR="00F04A07">
        <w:rPr>
          <w:lang w:val="sr-Latn-CS"/>
        </w:rPr>
        <w:t>ikaz rasporeda treninga</w:t>
      </w:r>
      <w:bookmarkEnd w:id="22"/>
    </w:p>
    <w:p w14:paraId="707B0106" w14:textId="77777777" w:rsidR="00CF2365" w:rsidRDefault="00F04A07" w:rsidP="004C2961">
      <w:pPr>
        <w:jc w:val="both"/>
      </w:pPr>
      <w:r>
        <w:t xml:space="preserve">U kartici ,,Raspored treninga” nalazi se raspored termina treninga koji je postavio trener. </w:t>
      </w:r>
    </w:p>
    <w:p w14:paraId="39E335E5" w14:textId="77777777" w:rsidR="00ED1D8B" w:rsidRDefault="00ED1D8B" w:rsidP="004C2961">
      <w:pPr>
        <w:jc w:val="both"/>
      </w:pPr>
    </w:p>
    <w:p w14:paraId="5C976FA0" w14:textId="015CB662" w:rsidR="00F04A07" w:rsidRDefault="003A1B2A" w:rsidP="004C2961">
      <w:pPr>
        <w:jc w:val="both"/>
      </w:pPr>
      <w:r>
        <w:rPr>
          <w:noProof/>
        </w:rPr>
        <w:drawing>
          <wp:inline distT="0" distB="0" distL="0" distR="0" wp14:anchorId="3B6D56AC" wp14:editId="1D4BD5FB">
            <wp:extent cx="5936615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3A5F" w14:textId="77777777" w:rsidR="00F04A07" w:rsidRDefault="00F04A07" w:rsidP="004C2961">
      <w:pPr>
        <w:jc w:val="both"/>
      </w:pPr>
      <w:r>
        <w:t>Klikom na dugme ,,Prikaži trening” prikazuje se stranica sa osnovnim informacijama o izabranom treningu.</w:t>
      </w:r>
    </w:p>
    <w:p w14:paraId="42A621E8" w14:textId="77777777" w:rsidR="00822132" w:rsidRDefault="00822132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3" w:name="_Toc137506080"/>
      <w:r>
        <w:rPr>
          <w:lang w:val="sr-Latn-CS"/>
        </w:rPr>
        <w:t>Zakazivanje treninga</w:t>
      </w:r>
      <w:bookmarkEnd w:id="23"/>
    </w:p>
    <w:p w14:paraId="7A6FA17C" w14:textId="77777777" w:rsidR="00822132" w:rsidRDefault="00822132" w:rsidP="004C2961">
      <w:pPr>
        <w:jc w:val="both"/>
        <w:rPr>
          <w:lang w:val="sr-Latn-CS"/>
        </w:rPr>
      </w:pPr>
      <w:r>
        <w:rPr>
          <w:lang w:val="sr-Latn-CS"/>
        </w:rPr>
        <w:t>Korisnik registrovan kao student ima mogućnost zakazivanja treninga. Bira stranicu sa spiskom trenera-,,Treneri“.</w:t>
      </w:r>
    </w:p>
    <w:p w14:paraId="27931AF1" w14:textId="77777777" w:rsidR="00822132" w:rsidRDefault="00822132" w:rsidP="004C2961">
      <w:pPr>
        <w:jc w:val="both"/>
        <w:rPr>
          <w:lang w:val="sr-Latn-CS"/>
        </w:rPr>
      </w:pPr>
    </w:p>
    <w:p w14:paraId="517D63FF" w14:textId="3680F6EB" w:rsidR="00822132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CA2CF56" wp14:editId="5F86192F">
            <wp:extent cx="5936615" cy="2729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FC50" w14:textId="77777777" w:rsidR="00B12771" w:rsidRDefault="00B12771" w:rsidP="004C2961">
      <w:pPr>
        <w:jc w:val="both"/>
        <w:rPr>
          <w:lang w:val="sr-Latn-CS"/>
        </w:rPr>
      </w:pPr>
      <w:r>
        <w:rPr>
          <w:lang w:val="sr-Latn-CS"/>
        </w:rPr>
        <w:t>Izborom trenera kod koga žele da treniraju otvara se profil izabranog trenera.</w:t>
      </w:r>
    </w:p>
    <w:p w14:paraId="79E95842" w14:textId="77777777" w:rsidR="00B12771" w:rsidRDefault="00B12771" w:rsidP="004C2961">
      <w:pPr>
        <w:jc w:val="both"/>
        <w:rPr>
          <w:lang w:val="sr-Latn-CS"/>
        </w:rPr>
      </w:pPr>
    </w:p>
    <w:p w14:paraId="07EBDBF5" w14:textId="1172E0C5" w:rsidR="00822132" w:rsidRDefault="003A1B2A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3CF901B1" wp14:editId="34B7FD08">
            <wp:extent cx="5943600" cy="2757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02C4" w14:textId="77777777" w:rsidR="00E52B5C" w:rsidRDefault="00E52B5C" w:rsidP="004C2961">
      <w:pPr>
        <w:jc w:val="both"/>
        <w:rPr>
          <w:lang w:val="sr-Latn-CS"/>
        </w:rPr>
      </w:pPr>
      <w:r>
        <w:rPr>
          <w:lang w:val="sr-Latn-CS"/>
        </w:rPr>
        <w:t>Izborom opcije ,,Prikaži trening“  prikazuje se stranica sa informacijama o treningu.</w:t>
      </w:r>
    </w:p>
    <w:p w14:paraId="11112552" w14:textId="210BA40C" w:rsidR="00822132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37C2A90F" wp14:editId="6941EC1B">
            <wp:extent cx="5936615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880A" w14:textId="77777777" w:rsidR="00C21C8A" w:rsidRDefault="00C21C8A" w:rsidP="004C2961">
      <w:pPr>
        <w:jc w:val="both"/>
        <w:rPr>
          <w:lang w:val="sr-Latn-CS"/>
        </w:rPr>
      </w:pPr>
      <w:r>
        <w:rPr>
          <w:lang w:val="sr-Latn-CS"/>
        </w:rPr>
        <w:t>Slika-slika pre zakazivanja treninga</w:t>
      </w:r>
    </w:p>
    <w:p w14:paraId="565CCBE3" w14:textId="77777777" w:rsidR="00E52B5C" w:rsidRDefault="00E52B5C" w:rsidP="004C2961">
      <w:pPr>
        <w:jc w:val="both"/>
        <w:rPr>
          <w:lang w:val="sr-Latn-CS"/>
        </w:rPr>
      </w:pPr>
      <w:r>
        <w:rPr>
          <w:lang w:val="sr-Latn-CS"/>
        </w:rPr>
        <w:t>U kartici ,,Zakaži trening“ postoji opcija za zakazivanje treninga</w:t>
      </w:r>
      <w:r w:rsidR="00C21C8A">
        <w:rPr>
          <w:lang w:val="sr-Latn-CS"/>
        </w:rPr>
        <w:t>. Klikom na dugme ,,Zakaži“ se zakazuje trening.</w:t>
      </w:r>
    </w:p>
    <w:p w14:paraId="41069EA7" w14:textId="77777777" w:rsidR="00E40ED6" w:rsidRDefault="00E40ED6" w:rsidP="004C2961">
      <w:pPr>
        <w:jc w:val="both"/>
        <w:rPr>
          <w:lang w:val="sr-Latn-CS"/>
        </w:rPr>
      </w:pPr>
    </w:p>
    <w:p w14:paraId="360148AE" w14:textId="77777777" w:rsidR="00E40ED6" w:rsidRDefault="00E40ED6" w:rsidP="004C2961">
      <w:pPr>
        <w:jc w:val="both"/>
        <w:rPr>
          <w:lang w:val="sr-Latn-CS"/>
        </w:rPr>
      </w:pPr>
    </w:p>
    <w:p w14:paraId="6A4E1725" w14:textId="77777777" w:rsidR="00E40ED6" w:rsidRDefault="00E40ED6" w:rsidP="004C2961">
      <w:pPr>
        <w:jc w:val="both"/>
        <w:rPr>
          <w:lang w:val="sr-Latn-CS"/>
        </w:rPr>
      </w:pPr>
    </w:p>
    <w:p w14:paraId="50DAE1C6" w14:textId="77777777" w:rsidR="00E40ED6" w:rsidRDefault="00E40ED6" w:rsidP="004C2961">
      <w:pPr>
        <w:jc w:val="both"/>
        <w:rPr>
          <w:lang w:val="sr-Latn-CS"/>
        </w:rPr>
      </w:pPr>
    </w:p>
    <w:p w14:paraId="78144204" w14:textId="77777777" w:rsidR="00E40ED6" w:rsidRDefault="00E40ED6" w:rsidP="004C2961">
      <w:pPr>
        <w:jc w:val="both"/>
        <w:rPr>
          <w:lang w:val="sr-Latn-CS"/>
        </w:rPr>
      </w:pPr>
    </w:p>
    <w:p w14:paraId="3C359288" w14:textId="77777777" w:rsidR="00E40ED6" w:rsidRDefault="00E40ED6" w:rsidP="004C2961">
      <w:pPr>
        <w:jc w:val="both"/>
        <w:rPr>
          <w:lang w:val="sr-Latn-CS"/>
        </w:rPr>
      </w:pPr>
    </w:p>
    <w:p w14:paraId="6E4347A4" w14:textId="77777777" w:rsidR="00E40ED6" w:rsidRDefault="00E40ED6" w:rsidP="004C2961">
      <w:pPr>
        <w:jc w:val="both"/>
        <w:rPr>
          <w:lang w:val="sr-Latn-CS"/>
        </w:rPr>
      </w:pPr>
    </w:p>
    <w:p w14:paraId="26204F6C" w14:textId="77777777" w:rsidR="00E40ED6" w:rsidRDefault="00E40ED6" w:rsidP="004C2961">
      <w:pPr>
        <w:jc w:val="both"/>
        <w:rPr>
          <w:lang w:val="sr-Latn-CS"/>
        </w:rPr>
      </w:pPr>
    </w:p>
    <w:p w14:paraId="4093AAFD" w14:textId="77777777" w:rsidR="00E40ED6" w:rsidRDefault="00E40ED6" w:rsidP="004C2961">
      <w:pPr>
        <w:jc w:val="both"/>
        <w:rPr>
          <w:lang w:val="sr-Latn-CS"/>
        </w:rPr>
      </w:pPr>
    </w:p>
    <w:p w14:paraId="7C13940F" w14:textId="77777777" w:rsidR="00E40ED6" w:rsidRDefault="00E40ED6" w:rsidP="004C2961">
      <w:pPr>
        <w:jc w:val="both"/>
        <w:rPr>
          <w:lang w:val="sr-Latn-CS"/>
        </w:rPr>
      </w:pPr>
    </w:p>
    <w:p w14:paraId="1623EFB9" w14:textId="77777777" w:rsidR="00E40ED6" w:rsidRDefault="00E40ED6" w:rsidP="004C2961">
      <w:pPr>
        <w:jc w:val="both"/>
        <w:rPr>
          <w:lang w:val="sr-Latn-CS"/>
        </w:rPr>
      </w:pPr>
    </w:p>
    <w:p w14:paraId="7BB051D0" w14:textId="77777777" w:rsidR="00E40ED6" w:rsidRDefault="00E40ED6" w:rsidP="004C2961">
      <w:pPr>
        <w:jc w:val="both"/>
        <w:rPr>
          <w:lang w:val="sr-Latn-CS"/>
        </w:rPr>
      </w:pPr>
    </w:p>
    <w:p w14:paraId="363F8EF3" w14:textId="77777777" w:rsidR="00E40ED6" w:rsidRDefault="00E40ED6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4" w:name="_Toc137506081"/>
      <w:r>
        <w:rPr>
          <w:lang w:val="sr-Latn-CS"/>
        </w:rPr>
        <w:lastRenderedPageBreak/>
        <w:t>Otkazivanje treninga</w:t>
      </w:r>
      <w:bookmarkEnd w:id="24"/>
    </w:p>
    <w:p w14:paraId="3F5BD9D1" w14:textId="77777777" w:rsidR="00E40ED6" w:rsidRDefault="00E40ED6" w:rsidP="004C2961">
      <w:pPr>
        <w:jc w:val="both"/>
        <w:rPr>
          <w:lang w:val="sr-Latn-CS"/>
        </w:rPr>
      </w:pPr>
    </w:p>
    <w:p w14:paraId="41C00316" w14:textId="75122D63" w:rsidR="00C21C8A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41DC8269" wp14:editId="55569154">
            <wp:extent cx="5936615" cy="2722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4CDD" w14:textId="77777777" w:rsidR="00C21C8A" w:rsidRDefault="00C21C8A" w:rsidP="004C2961">
      <w:pPr>
        <w:jc w:val="both"/>
        <w:rPr>
          <w:lang w:val="sr-Latn-CS"/>
        </w:rPr>
      </w:pPr>
    </w:p>
    <w:p w14:paraId="76E8AD5F" w14:textId="77777777" w:rsidR="00F04A07" w:rsidRPr="007859EA" w:rsidRDefault="00C21C8A" w:rsidP="004C2961">
      <w:pPr>
        <w:jc w:val="both"/>
        <w:rPr>
          <w:lang w:val="sr-Latn-CS"/>
        </w:rPr>
      </w:pPr>
      <w:r>
        <w:rPr>
          <w:lang w:val="sr-Latn-CS"/>
        </w:rPr>
        <w:t>Nakon uspešnog zakazivanja prikazuje se dugme ,,Otkaži“ koje nudi mogućnost otkazivanja treninga.</w:t>
      </w:r>
    </w:p>
    <w:p w14:paraId="575015B7" w14:textId="77777777" w:rsidR="00F04A07" w:rsidRDefault="00F009B7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5" w:name="_Toc137506082"/>
      <w:r>
        <w:rPr>
          <w:lang w:val="sr-Latn-CS"/>
        </w:rPr>
        <w:t>Prikaz s</w:t>
      </w:r>
      <w:r w:rsidR="00F04A07">
        <w:rPr>
          <w:lang w:val="sr-Latn-CS"/>
        </w:rPr>
        <w:t>pis</w:t>
      </w:r>
      <w:r>
        <w:rPr>
          <w:lang w:val="sr-Latn-CS"/>
        </w:rPr>
        <w:t>ka</w:t>
      </w:r>
      <w:r w:rsidR="00F04A07">
        <w:rPr>
          <w:lang w:val="sr-Latn-CS"/>
        </w:rPr>
        <w:t xml:space="preserve"> studenata koji su zakazali trening</w:t>
      </w:r>
      <w:bookmarkEnd w:id="25"/>
    </w:p>
    <w:p w14:paraId="365DDF3A" w14:textId="77777777" w:rsidR="00AA6060" w:rsidRPr="00F04A07" w:rsidRDefault="00F04A07" w:rsidP="004C2961">
      <w:pPr>
        <w:jc w:val="both"/>
        <w:rPr>
          <w:lang w:val="sr-Latn-CS"/>
        </w:rPr>
      </w:pPr>
      <w:r>
        <w:rPr>
          <w:lang w:val="sr-Latn-CS"/>
        </w:rPr>
        <w:t>Samo trener ima mogućnost da vidi koji studenti su zakazali trening. Izborom opcije za prikaz određenog treninga, prikazuje se stranica u prilogu. U kartici ,,Zakazani treninzi“ trener ima uvid u to koji studenti su zakazali trening.</w:t>
      </w:r>
    </w:p>
    <w:p w14:paraId="4A49946E" w14:textId="77777777" w:rsidR="00F04A07" w:rsidRDefault="00F04A07" w:rsidP="004C2961">
      <w:pPr>
        <w:jc w:val="both"/>
      </w:pPr>
    </w:p>
    <w:p w14:paraId="03D00A12" w14:textId="61B0C796" w:rsidR="00142AD8" w:rsidRDefault="003A1B2A" w:rsidP="004C2961">
      <w:pPr>
        <w:jc w:val="both"/>
      </w:pPr>
      <w:r>
        <w:rPr>
          <w:noProof/>
        </w:rPr>
        <w:drawing>
          <wp:inline distT="0" distB="0" distL="0" distR="0" wp14:anchorId="4383C771" wp14:editId="3780C275">
            <wp:extent cx="5943600" cy="2673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FA4D" w14:textId="77777777" w:rsidR="00E52B5C" w:rsidRDefault="00E52B5C" w:rsidP="004C2961">
      <w:pPr>
        <w:jc w:val="both"/>
      </w:pPr>
    </w:p>
    <w:p w14:paraId="42754ACB" w14:textId="77777777" w:rsidR="00AA6060" w:rsidRDefault="00AA6060" w:rsidP="004C2961">
      <w:pPr>
        <w:jc w:val="both"/>
      </w:pPr>
      <w:r>
        <w:t>Takođe, klikom na dugme ,,Prikaži profil studenta” može videti osnovne informacije o studentu koji je zakazao trening.</w:t>
      </w:r>
    </w:p>
    <w:p w14:paraId="28C31A06" w14:textId="77777777" w:rsidR="00E52B5C" w:rsidRDefault="00E52B5C" w:rsidP="004C2961">
      <w:pPr>
        <w:jc w:val="both"/>
      </w:pPr>
    </w:p>
    <w:p w14:paraId="5FCA2E92" w14:textId="7C10009B" w:rsidR="00AD51EE" w:rsidRDefault="003A1B2A" w:rsidP="004C2961">
      <w:pPr>
        <w:jc w:val="both"/>
      </w:pPr>
      <w:r>
        <w:rPr>
          <w:noProof/>
        </w:rPr>
        <w:lastRenderedPageBreak/>
        <w:drawing>
          <wp:inline distT="0" distB="0" distL="0" distR="0" wp14:anchorId="318716F7" wp14:editId="41D0A328">
            <wp:extent cx="5943600" cy="2847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816F" w14:textId="77777777" w:rsidR="00E84390" w:rsidRDefault="00E84390" w:rsidP="004C2961">
      <w:pPr>
        <w:jc w:val="both"/>
      </w:pPr>
    </w:p>
    <w:p w14:paraId="6C977CD4" w14:textId="77777777" w:rsidR="00FD642F" w:rsidRDefault="00AD51EE" w:rsidP="004C2961">
      <w:pPr>
        <w:jc w:val="both"/>
      </w:pPr>
      <w:r>
        <w:t>Može se videti fakultet I sport koji student trenira, ali ne I detaljnije informacije.</w:t>
      </w:r>
    </w:p>
    <w:p w14:paraId="0A9CB460" w14:textId="77777777" w:rsidR="00FD642F" w:rsidRDefault="00FD642F" w:rsidP="004C2961">
      <w:pPr>
        <w:jc w:val="both"/>
      </w:pPr>
    </w:p>
    <w:p w14:paraId="38C074F5" w14:textId="77777777" w:rsidR="00FD642F" w:rsidRDefault="00FD642F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6" w:name="_Toc137506083"/>
      <w:r>
        <w:rPr>
          <w:lang w:val="sr-Latn-CS"/>
        </w:rPr>
        <w:t>Formiranje timova</w:t>
      </w:r>
      <w:bookmarkEnd w:id="26"/>
    </w:p>
    <w:p w14:paraId="4A53A9AE" w14:textId="77777777" w:rsidR="00FD642F" w:rsidRDefault="00FD642F" w:rsidP="004C2961">
      <w:pPr>
        <w:jc w:val="both"/>
        <w:rPr>
          <w:lang w:val="sr-Latn-CS"/>
        </w:rPr>
      </w:pPr>
      <w:r>
        <w:rPr>
          <w:lang w:val="sr-Latn-CS"/>
        </w:rPr>
        <w:t>Korisnik koji je registrovan kao trener ima mogućnost formiranje tim za odredjeni sport popunjavanjem forme u kartici „Timovi“.</w:t>
      </w:r>
    </w:p>
    <w:p w14:paraId="06A1476A" w14:textId="78B42A8E" w:rsidR="00FD642F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2688BE33" wp14:editId="3DE0EB6B">
            <wp:extent cx="5929630" cy="2840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60C2" w14:textId="77777777" w:rsidR="00FD642F" w:rsidRDefault="00FD642F" w:rsidP="004C2961">
      <w:pPr>
        <w:jc w:val="both"/>
        <w:rPr>
          <w:lang w:val="sr-Latn-CS"/>
        </w:rPr>
      </w:pPr>
    </w:p>
    <w:p w14:paraId="71B5D59B" w14:textId="77777777" w:rsidR="00FD642F" w:rsidRDefault="00FD642F" w:rsidP="004C2961">
      <w:pPr>
        <w:jc w:val="both"/>
        <w:rPr>
          <w:lang w:val="sr-Latn-CS"/>
        </w:rPr>
      </w:pPr>
      <w:r>
        <w:rPr>
          <w:lang w:val="sr-Latn-CS"/>
        </w:rPr>
        <w:t xml:space="preserve">Nakon dodavanja tima, ažurira se lista timova, koja se prikazuje odmah ispod forme za formiranje tima. </w:t>
      </w:r>
    </w:p>
    <w:p w14:paraId="67D08122" w14:textId="77777777" w:rsidR="00FD642F" w:rsidRDefault="00FD642F" w:rsidP="004C2961">
      <w:pPr>
        <w:jc w:val="both"/>
        <w:rPr>
          <w:lang w:val="sr-Latn-CS"/>
        </w:rPr>
      </w:pPr>
    </w:p>
    <w:p w14:paraId="44F6EFDC" w14:textId="77777777" w:rsidR="00EF03E8" w:rsidRDefault="00EF03E8" w:rsidP="004C2961">
      <w:pPr>
        <w:jc w:val="both"/>
        <w:rPr>
          <w:lang w:val="sr-Latn-CS"/>
        </w:rPr>
      </w:pPr>
    </w:p>
    <w:p w14:paraId="505CA416" w14:textId="77777777" w:rsidR="00EF03E8" w:rsidRDefault="00EF03E8" w:rsidP="004C2961">
      <w:pPr>
        <w:jc w:val="both"/>
        <w:rPr>
          <w:lang w:val="sr-Latn-CS"/>
        </w:rPr>
      </w:pPr>
    </w:p>
    <w:p w14:paraId="0D0FBFAE" w14:textId="77777777" w:rsidR="00EF03E8" w:rsidRDefault="00EF03E8" w:rsidP="004C2961">
      <w:pPr>
        <w:jc w:val="both"/>
        <w:rPr>
          <w:lang w:val="sr-Latn-CS"/>
        </w:rPr>
      </w:pPr>
    </w:p>
    <w:p w14:paraId="303927F7" w14:textId="77777777" w:rsidR="00EF03E8" w:rsidRDefault="00EF03E8" w:rsidP="004C2961">
      <w:pPr>
        <w:jc w:val="both"/>
        <w:rPr>
          <w:lang w:val="sr-Latn-CS"/>
        </w:rPr>
      </w:pPr>
    </w:p>
    <w:p w14:paraId="1BBEF996" w14:textId="77777777" w:rsidR="00EF03E8" w:rsidRDefault="00EF03E8" w:rsidP="004C2961">
      <w:pPr>
        <w:jc w:val="both"/>
        <w:rPr>
          <w:lang w:val="sr-Latn-CS"/>
        </w:rPr>
      </w:pPr>
    </w:p>
    <w:p w14:paraId="0879B494" w14:textId="77777777" w:rsidR="00EF03E8" w:rsidRDefault="00EF03E8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7" w:name="_Toc137506084"/>
      <w:r>
        <w:rPr>
          <w:lang w:val="sr-Latn-CS"/>
        </w:rPr>
        <w:lastRenderedPageBreak/>
        <w:t>Prikaz spiska č</w:t>
      </w:r>
      <w:r w:rsidR="00C91821">
        <w:rPr>
          <w:lang w:val="sr-Latn-CS"/>
        </w:rPr>
        <w:t>l</w:t>
      </w:r>
      <w:r>
        <w:rPr>
          <w:lang w:val="sr-Latn-CS"/>
        </w:rPr>
        <w:t>anova timova</w:t>
      </w:r>
      <w:bookmarkEnd w:id="27"/>
    </w:p>
    <w:p w14:paraId="40115760" w14:textId="77777777" w:rsidR="00D1007F" w:rsidRPr="00D1007F" w:rsidRDefault="00D1007F" w:rsidP="004C2961">
      <w:pPr>
        <w:jc w:val="both"/>
        <w:rPr>
          <w:lang w:val="sr-Latn-CS"/>
        </w:rPr>
      </w:pPr>
      <w:r>
        <w:rPr>
          <w:lang w:val="sr-Latn-CS"/>
        </w:rPr>
        <w:t>Korisnik registrovan kao trener može videti spisak članova tima.</w:t>
      </w:r>
    </w:p>
    <w:p w14:paraId="7451CDE5" w14:textId="77777777" w:rsidR="00EF03E8" w:rsidRDefault="00EF03E8" w:rsidP="004C2961">
      <w:pPr>
        <w:jc w:val="both"/>
        <w:rPr>
          <w:lang w:val="sr-Latn-CS"/>
        </w:rPr>
      </w:pPr>
    </w:p>
    <w:p w14:paraId="0154CA19" w14:textId="277B48AC" w:rsidR="00420091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6F57468" wp14:editId="622102F4">
            <wp:extent cx="5943600" cy="3041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6F5" w14:textId="77777777" w:rsidR="00EF03E8" w:rsidRDefault="00EF03E8" w:rsidP="004C2961">
      <w:pPr>
        <w:jc w:val="both"/>
        <w:rPr>
          <w:lang w:val="sr-Latn-CS"/>
        </w:rPr>
      </w:pPr>
    </w:p>
    <w:p w14:paraId="3C183F7C" w14:textId="77777777" w:rsidR="00420091" w:rsidRDefault="00420091" w:rsidP="004C2961">
      <w:pPr>
        <w:jc w:val="both"/>
        <w:rPr>
          <w:lang w:val="sr-Latn-CS"/>
        </w:rPr>
      </w:pPr>
    </w:p>
    <w:p w14:paraId="09484C28" w14:textId="77777777" w:rsidR="00420091" w:rsidRDefault="00420091" w:rsidP="004C2961">
      <w:pPr>
        <w:jc w:val="both"/>
        <w:rPr>
          <w:lang w:val="sr-Latn-CS"/>
        </w:rPr>
      </w:pPr>
      <w:r>
        <w:rPr>
          <w:lang w:val="sr-Latn-CS"/>
        </w:rPr>
        <w:t xml:space="preserve">Klikom na opciju ,,Članovi tima“ prikazuje se spisak timova. </w:t>
      </w:r>
    </w:p>
    <w:p w14:paraId="359E5D12" w14:textId="77777777" w:rsidR="00CE14BB" w:rsidRDefault="00CE14BB" w:rsidP="004C2961">
      <w:pPr>
        <w:jc w:val="both"/>
        <w:rPr>
          <w:lang w:val="sr-Latn-CS"/>
        </w:rPr>
      </w:pPr>
    </w:p>
    <w:p w14:paraId="17653A68" w14:textId="5C5E447C" w:rsidR="001E090F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717F975D" wp14:editId="3F668DE4">
            <wp:extent cx="5943600" cy="1814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6A78" w14:textId="77777777" w:rsidR="00420091" w:rsidRDefault="00420091" w:rsidP="004C2961">
      <w:pPr>
        <w:jc w:val="both"/>
        <w:rPr>
          <w:lang w:val="sr-Latn-CS"/>
        </w:rPr>
      </w:pPr>
      <w:r>
        <w:rPr>
          <w:lang w:val="sr-Latn-CS"/>
        </w:rPr>
        <w:t>Izborom opcije ,,Prikaži tim“ za određeni tim prikazuje se stranica sa informacijama o tom timu.</w:t>
      </w:r>
    </w:p>
    <w:p w14:paraId="09C74A66" w14:textId="7E717235" w:rsidR="00420091" w:rsidRDefault="003A1B2A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46DEC5F8" wp14:editId="50D7B617">
            <wp:extent cx="5936615" cy="2479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E580" w14:textId="77777777" w:rsidR="00CE14BB" w:rsidRDefault="00B8413F" w:rsidP="004C2961">
      <w:pPr>
        <w:jc w:val="both"/>
        <w:rPr>
          <w:lang w:val="sr-Latn-CS"/>
        </w:rPr>
      </w:pPr>
      <w:r>
        <w:rPr>
          <w:lang w:val="sr-Latn-CS"/>
        </w:rPr>
        <w:t xml:space="preserve">U kartici ,,Članovi tima“ se nalazi spisak članova koji su upisani u taj tim. </w:t>
      </w:r>
      <w:r>
        <w:rPr>
          <w:lang w:val="sr-Latn-CS"/>
        </w:rPr>
        <w:br/>
        <w:t>Izborom opcije ,,Prikaži profil studenta“ prikazuje se stranica sa osnovnim informacijama o studentu.</w:t>
      </w:r>
    </w:p>
    <w:p w14:paraId="21DA2D0E" w14:textId="77777777" w:rsidR="00CE14BB" w:rsidRDefault="00CE14BB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8" w:name="_Toc137506085"/>
      <w:r>
        <w:rPr>
          <w:lang w:val="sr-Latn-CS"/>
        </w:rPr>
        <w:t>Upisivanje u tim</w:t>
      </w:r>
      <w:bookmarkEnd w:id="28"/>
    </w:p>
    <w:p w14:paraId="49FF257D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Korisnik registrovan kao student ima mogućnost upisivanje u tim.</w:t>
      </w:r>
    </w:p>
    <w:p w14:paraId="5C4DF71D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U kartici ,,Timovi“ na njegovom profilu nalazi se spisak timova u koji može da se učlani.</w:t>
      </w:r>
    </w:p>
    <w:p w14:paraId="360DF10C" w14:textId="77777777" w:rsidR="00CE14BB" w:rsidRDefault="00CE14BB" w:rsidP="004C2961">
      <w:pPr>
        <w:jc w:val="both"/>
        <w:rPr>
          <w:lang w:val="sr-Latn-CS"/>
        </w:rPr>
      </w:pPr>
    </w:p>
    <w:p w14:paraId="4FE52736" w14:textId="77777777" w:rsidR="00CE14BB" w:rsidRPr="00CE14BB" w:rsidRDefault="00CE14BB" w:rsidP="004C2961">
      <w:pPr>
        <w:jc w:val="both"/>
        <w:rPr>
          <w:lang w:val="sr-Latn-CS"/>
        </w:rPr>
      </w:pPr>
    </w:p>
    <w:p w14:paraId="251E11E5" w14:textId="450588EF" w:rsidR="00CE14BB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B5D863F" wp14:editId="00A49570">
            <wp:extent cx="5929630" cy="2736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86A" w14:textId="77777777" w:rsidR="00CE14BB" w:rsidRDefault="00CE14BB" w:rsidP="004C2961">
      <w:pPr>
        <w:jc w:val="both"/>
        <w:rPr>
          <w:lang w:val="sr-Latn-CS"/>
        </w:rPr>
      </w:pPr>
    </w:p>
    <w:p w14:paraId="7CFDF326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Izborom opcije ,,Prikaži tim“ otvara se stranica sa informacijama o tom timu.</w:t>
      </w:r>
    </w:p>
    <w:p w14:paraId="3566054C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U kartici ,,Upiši se u tim“ postoji dugme ,,Upiši se u tim“, čijim klikom se student upisuje u željeni tim.</w:t>
      </w:r>
    </w:p>
    <w:p w14:paraId="25E5FE44" w14:textId="77777777" w:rsidR="00CE14BB" w:rsidRDefault="00CE14BB" w:rsidP="004C2961">
      <w:pPr>
        <w:jc w:val="both"/>
        <w:rPr>
          <w:lang w:val="sr-Latn-CS"/>
        </w:rPr>
      </w:pPr>
    </w:p>
    <w:p w14:paraId="03583F63" w14:textId="5F47F901" w:rsidR="00B8413F" w:rsidRDefault="003A1B2A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7DF3FFD7" wp14:editId="080913C4">
            <wp:extent cx="5929630" cy="2764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73C8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Slika-slika pre upisivanja u tim</w:t>
      </w:r>
    </w:p>
    <w:p w14:paraId="535AB00C" w14:textId="77777777" w:rsidR="00CE14BB" w:rsidRDefault="00CE14BB" w:rsidP="004C2961">
      <w:pPr>
        <w:jc w:val="both"/>
        <w:rPr>
          <w:lang w:val="sr-Latn-CS"/>
        </w:rPr>
      </w:pPr>
    </w:p>
    <w:p w14:paraId="5920A7E1" w14:textId="77777777" w:rsidR="00CE14BB" w:rsidRDefault="00CE14BB" w:rsidP="004C2961">
      <w:pPr>
        <w:jc w:val="both"/>
        <w:rPr>
          <w:lang w:val="sr-Latn-CS"/>
        </w:rPr>
      </w:pPr>
    </w:p>
    <w:p w14:paraId="54D555AD" w14:textId="77777777" w:rsidR="0059722E" w:rsidRDefault="0059722E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29" w:name="_Toc137506086"/>
      <w:r>
        <w:rPr>
          <w:lang w:val="sr-Latn-CS"/>
        </w:rPr>
        <w:t>Ispisivanje iz tima</w:t>
      </w:r>
      <w:bookmarkEnd w:id="29"/>
    </w:p>
    <w:p w14:paraId="1744C01E" w14:textId="77777777" w:rsidR="00CE14BB" w:rsidRDefault="00CE14BB" w:rsidP="004C2961">
      <w:pPr>
        <w:jc w:val="both"/>
        <w:rPr>
          <w:lang w:val="sr-Latn-CS"/>
        </w:rPr>
      </w:pPr>
    </w:p>
    <w:p w14:paraId="438AF273" w14:textId="77777777" w:rsidR="00CE14BB" w:rsidRDefault="00CE14BB" w:rsidP="004C2961">
      <w:pPr>
        <w:jc w:val="both"/>
        <w:rPr>
          <w:lang w:val="sr-Latn-CS"/>
        </w:rPr>
      </w:pPr>
    </w:p>
    <w:p w14:paraId="4483FE6B" w14:textId="037CEBFA" w:rsidR="00CE14BB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14AADD1C" wp14:editId="2BAF69DC">
            <wp:extent cx="5936615" cy="2694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2424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Slika</w:t>
      </w:r>
      <w:r w:rsidR="001E090F">
        <w:rPr>
          <w:lang w:val="sr-Latn-CS"/>
        </w:rPr>
        <w:t>-slika</w:t>
      </w:r>
      <w:r>
        <w:rPr>
          <w:lang w:val="sr-Latn-CS"/>
        </w:rPr>
        <w:t xml:space="preserve"> nakon upisivanja u tim.</w:t>
      </w:r>
    </w:p>
    <w:p w14:paraId="7DAB47AD" w14:textId="77777777" w:rsidR="00CE14BB" w:rsidRDefault="00CE14BB" w:rsidP="004C2961">
      <w:pPr>
        <w:jc w:val="both"/>
        <w:rPr>
          <w:lang w:val="sr-Latn-CS"/>
        </w:rPr>
      </w:pPr>
      <w:r>
        <w:rPr>
          <w:lang w:val="sr-Latn-CS"/>
        </w:rPr>
        <w:t>Nakon upisivanaj u tim, prikazuje se poruka o uspečno, upisivanju kao i mogućnost izbora opcije za ispisivanje iz tima-dugme ,,Ispiši se iz tima“.</w:t>
      </w:r>
    </w:p>
    <w:p w14:paraId="2EE9A671" w14:textId="77777777" w:rsidR="00CE14BB" w:rsidRDefault="00AC4329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0" w:name="_Toc137506087"/>
      <w:r>
        <w:rPr>
          <w:lang w:val="sr-Latn-CS"/>
        </w:rPr>
        <w:t>Plaćanje članarine</w:t>
      </w:r>
      <w:bookmarkEnd w:id="30"/>
    </w:p>
    <w:p w14:paraId="54A31AC9" w14:textId="77777777" w:rsidR="00F415A3" w:rsidRDefault="00F415A3" w:rsidP="004C2961">
      <w:pPr>
        <w:jc w:val="both"/>
        <w:rPr>
          <w:lang w:val="sr-Latn-CS"/>
        </w:rPr>
      </w:pPr>
      <w:r>
        <w:rPr>
          <w:lang w:val="sr-Latn-CS"/>
        </w:rPr>
        <w:t>Korisnik registrovan kao student ima mogućnost plaćanja članarina na mesečnom nivou.</w:t>
      </w:r>
    </w:p>
    <w:p w14:paraId="104773C7" w14:textId="77777777" w:rsidR="00F415A3" w:rsidRPr="00F415A3" w:rsidRDefault="00F415A3" w:rsidP="004C2961">
      <w:pPr>
        <w:jc w:val="both"/>
        <w:rPr>
          <w:lang w:val="sr-Latn-CS"/>
        </w:rPr>
      </w:pPr>
      <w:r>
        <w:rPr>
          <w:lang w:val="sr-Latn-CS"/>
        </w:rPr>
        <w:t xml:space="preserve">U kartici ,,Članarine“, prikazuje se spisak dostupnih članarina, mesec i cena članarine. </w:t>
      </w:r>
    </w:p>
    <w:p w14:paraId="20315C35" w14:textId="0351BD99" w:rsidR="00CE14BB" w:rsidRDefault="003A1B2A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79F13457" wp14:editId="266B741A">
            <wp:extent cx="5943600" cy="2909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1899" w14:textId="77777777" w:rsidR="00F415A3" w:rsidRDefault="00F415A3" w:rsidP="004C2961">
      <w:pPr>
        <w:jc w:val="both"/>
        <w:rPr>
          <w:lang w:val="sr-Latn-CS"/>
        </w:rPr>
      </w:pPr>
    </w:p>
    <w:p w14:paraId="5EDB7A06" w14:textId="77777777" w:rsidR="00F415A3" w:rsidRDefault="00F415A3" w:rsidP="004C2961">
      <w:pPr>
        <w:jc w:val="both"/>
        <w:rPr>
          <w:lang w:val="sr-Latn-CS"/>
        </w:rPr>
      </w:pPr>
    </w:p>
    <w:p w14:paraId="24E52D38" w14:textId="77777777" w:rsidR="00F415A3" w:rsidRDefault="00F415A3" w:rsidP="004C2961">
      <w:pPr>
        <w:jc w:val="both"/>
        <w:rPr>
          <w:lang w:val="sr-Latn-CS"/>
        </w:rPr>
      </w:pPr>
    </w:p>
    <w:p w14:paraId="07048C8C" w14:textId="77777777" w:rsidR="00F415A3" w:rsidRDefault="00F415A3" w:rsidP="004C2961">
      <w:pPr>
        <w:jc w:val="both"/>
        <w:rPr>
          <w:lang w:val="sr-Latn-CS"/>
        </w:rPr>
      </w:pPr>
    </w:p>
    <w:p w14:paraId="54908A1C" w14:textId="77777777" w:rsidR="00F415A3" w:rsidRDefault="00F415A3" w:rsidP="004C2961">
      <w:pPr>
        <w:jc w:val="both"/>
        <w:rPr>
          <w:lang w:val="sr-Latn-CS"/>
        </w:rPr>
      </w:pPr>
    </w:p>
    <w:p w14:paraId="480F374D" w14:textId="77777777" w:rsidR="00F415A3" w:rsidRDefault="00F415A3" w:rsidP="004C2961">
      <w:pPr>
        <w:jc w:val="both"/>
        <w:rPr>
          <w:lang w:val="sr-Latn-CS"/>
        </w:rPr>
      </w:pPr>
    </w:p>
    <w:p w14:paraId="0AC96ABB" w14:textId="77777777" w:rsidR="00F415A3" w:rsidRDefault="00F415A3" w:rsidP="004C2961">
      <w:pPr>
        <w:jc w:val="both"/>
        <w:rPr>
          <w:lang w:val="sr-Latn-CS"/>
        </w:rPr>
      </w:pPr>
    </w:p>
    <w:p w14:paraId="6C102EAB" w14:textId="77777777" w:rsidR="00F415A3" w:rsidRDefault="00F415A3" w:rsidP="004C2961">
      <w:pPr>
        <w:jc w:val="both"/>
        <w:rPr>
          <w:lang w:val="sr-Latn-CS"/>
        </w:rPr>
      </w:pPr>
      <w:r>
        <w:rPr>
          <w:lang w:val="sr-Latn-CS"/>
        </w:rPr>
        <w:t>Korisnik klikom članarine koju želi da plati aktivira prikaz forme za plaćanje izabrane članarine.</w:t>
      </w:r>
    </w:p>
    <w:p w14:paraId="43DB52CD" w14:textId="77777777" w:rsidR="00F415A3" w:rsidRDefault="00F415A3" w:rsidP="004C2961">
      <w:pPr>
        <w:jc w:val="both"/>
        <w:rPr>
          <w:lang w:val="sr-Latn-CS"/>
        </w:rPr>
      </w:pPr>
    </w:p>
    <w:p w14:paraId="500465E7" w14:textId="0CD7B04A" w:rsidR="00F415A3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3571DE26" wp14:editId="47F493D2">
            <wp:extent cx="5936615" cy="2833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2A2E" w14:textId="77777777" w:rsidR="00525873" w:rsidRDefault="00F415A3" w:rsidP="004C2961">
      <w:pPr>
        <w:jc w:val="both"/>
        <w:rPr>
          <w:lang w:val="sr-Latn-CS"/>
        </w:rPr>
      </w:pPr>
      <w:r>
        <w:rPr>
          <w:lang w:val="sr-Latn-CS"/>
        </w:rPr>
        <w:t>Nakon popunjavnja i uspešnog plaćanja, stranica se osvežava.</w:t>
      </w:r>
    </w:p>
    <w:p w14:paraId="744D09B0" w14:textId="77777777" w:rsidR="00525873" w:rsidRDefault="00525873" w:rsidP="004C2961">
      <w:pPr>
        <w:jc w:val="both"/>
        <w:rPr>
          <w:lang w:val="sr-Latn-CS"/>
        </w:rPr>
      </w:pPr>
    </w:p>
    <w:p w14:paraId="4A79A31E" w14:textId="77777777" w:rsidR="00F415A3" w:rsidRDefault="00F415A3" w:rsidP="004C2961">
      <w:pPr>
        <w:jc w:val="both"/>
        <w:rPr>
          <w:lang w:val="sr-Latn-CS"/>
        </w:rPr>
      </w:pPr>
    </w:p>
    <w:p w14:paraId="37738B3E" w14:textId="77777777" w:rsidR="00A17F28" w:rsidRDefault="00A12356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1" w:name="_Toc137506088"/>
      <w:r>
        <w:rPr>
          <w:lang w:val="sr-Latn-CS"/>
        </w:rPr>
        <w:lastRenderedPageBreak/>
        <w:t>Dodavanje članarina</w:t>
      </w:r>
      <w:bookmarkEnd w:id="31"/>
    </w:p>
    <w:p w14:paraId="66B19F17" w14:textId="77777777" w:rsidR="00A17F28" w:rsidRDefault="00A17F28" w:rsidP="004C2961">
      <w:pPr>
        <w:jc w:val="both"/>
        <w:rPr>
          <w:lang w:val="sr-Latn-CS"/>
        </w:rPr>
      </w:pPr>
      <w:r>
        <w:rPr>
          <w:lang w:val="sr-Latn-CS"/>
        </w:rPr>
        <w:t>Korisnik registrovan kao ,,Zaposleni“  dodaje članarine koje studenti treba da plaćaju.</w:t>
      </w:r>
    </w:p>
    <w:p w14:paraId="47311FD4" w14:textId="77777777" w:rsidR="00A17F28" w:rsidRDefault="00A17F28" w:rsidP="004C2961">
      <w:pPr>
        <w:jc w:val="both"/>
        <w:rPr>
          <w:lang w:val="sr-Latn-CS"/>
        </w:rPr>
      </w:pPr>
      <w:r>
        <w:rPr>
          <w:lang w:val="sr-Latn-CS"/>
        </w:rPr>
        <w:t>Pupunjavanjem forme u kartici ,,Evidencija članarina“ korisnik dodaje članarine.</w:t>
      </w:r>
    </w:p>
    <w:p w14:paraId="429EE620" w14:textId="77777777" w:rsidR="00A17F28" w:rsidRDefault="00A17F28" w:rsidP="004C2961">
      <w:pPr>
        <w:jc w:val="both"/>
        <w:rPr>
          <w:lang w:val="sr-Latn-CS"/>
        </w:rPr>
      </w:pPr>
    </w:p>
    <w:p w14:paraId="64EF38DB" w14:textId="6CB69588" w:rsidR="00A17F28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6C642B0C" wp14:editId="4E2E9929">
            <wp:extent cx="5929630" cy="2978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2497" w14:textId="77777777" w:rsidR="000D2548" w:rsidRDefault="000D2548" w:rsidP="004C2961">
      <w:pPr>
        <w:jc w:val="both"/>
        <w:rPr>
          <w:lang w:val="sr-Latn-CS"/>
        </w:rPr>
      </w:pPr>
    </w:p>
    <w:p w14:paraId="6B39986F" w14:textId="77777777" w:rsidR="000D2548" w:rsidRDefault="000D2548" w:rsidP="004C2961">
      <w:pPr>
        <w:jc w:val="both"/>
        <w:rPr>
          <w:lang w:val="sr-Latn-CS"/>
        </w:rPr>
      </w:pPr>
    </w:p>
    <w:p w14:paraId="1B99C387" w14:textId="77777777" w:rsidR="000D2548" w:rsidRPr="00DA276B" w:rsidRDefault="00DA276B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2" w:name="_Toc137506089"/>
      <w:r>
        <w:rPr>
          <w:lang w:val="sr-Latn-CS"/>
        </w:rPr>
        <w:t>Evidencija članarina</w:t>
      </w:r>
      <w:bookmarkEnd w:id="32"/>
    </w:p>
    <w:p w14:paraId="74EEC66A" w14:textId="77777777" w:rsidR="000D2548" w:rsidRDefault="000D2548" w:rsidP="004C2961">
      <w:pPr>
        <w:jc w:val="both"/>
        <w:rPr>
          <w:lang w:val="sr-Latn-CS"/>
        </w:rPr>
      </w:pPr>
      <w:r>
        <w:rPr>
          <w:lang w:val="sr-Latn-CS"/>
        </w:rPr>
        <w:t>Ispod forme za dodavanje članarine nalazi se i spisak članarina. Klikom na članarinu prikazuje se spisak studenta koji su platili članarinu.</w:t>
      </w:r>
    </w:p>
    <w:p w14:paraId="073ECF71" w14:textId="5622EF91" w:rsidR="00A77B1A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59D463FE" wp14:editId="3F630E28">
            <wp:extent cx="5929630" cy="2771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CA24" w14:textId="77777777" w:rsidR="00AC0553" w:rsidRDefault="00AC0553" w:rsidP="004C2961">
      <w:pPr>
        <w:jc w:val="both"/>
        <w:rPr>
          <w:lang w:val="sr-Latn-CS"/>
        </w:rPr>
      </w:pPr>
    </w:p>
    <w:p w14:paraId="595F815F" w14:textId="77777777" w:rsidR="00A77B1A" w:rsidRDefault="00A77B1A" w:rsidP="004C2961">
      <w:pPr>
        <w:jc w:val="both"/>
        <w:rPr>
          <w:lang w:val="sr-Latn-CS"/>
        </w:rPr>
      </w:pPr>
      <w:r>
        <w:rPr>
          <w:lang w:val="sr-Latn-CS"/>
        </w:rPr>
        <w:t>Izborom opcije ,,Studenti koji su platili članarinu“ prikazuje se spisak studenat koji su platili izabranu članarinu.</w:t>
      </w:r>
    </w:p>
    <w:p w14:paraId="3FF2FF7D" w14:textId="77777777" w:rsidR="00AC0553" w:rsidRDefault="00AC0553" w:rsidP="004C2961">
      <w:pPr>
        <w:jc w:val="both"/>
        <w:rPr>
          <w:lang w:val="sr-Latn-CS"/>
        </w:rPr>
      </w:pPr>
    </w:p>
    <w:p w14:paraId="6840406A" w14:textId="142AF61D" w:rsidR="000D2548" w:rsidRDefault="003A1B2A" w:rsidP="004C2961">
      <w:pPr>
        <w:jc w:val="bot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440CF232" wp14:editId="03A96240">
            <wp:extent cx="5936615" cy="2840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12D4" w14:textId="77777777" w:rsidR="00F13D89" w:rsidRDefault="00F13D89" w:rsidP="004C2961">
      <w:pPr>
        <w:jc w:val="both"/>
        <w:rPr>
          <w:lang w:val="sr-Latn-CS"/>
        </w:rPr>
      </w:pPr>
    </w:p>
    <w:p w14:paraId="45830D35" w14:textId="77777777" w:rsidR="00437CCA" w:rsidRDefault="00437CCA" w:rsidP="004C2961">
      <w:pPr>
        <w:jc w:val="both"/>
        <w:rPr>
          <w:lang w:val="sr-Latn-CS"/>
        </w:rPr>
      </w:pPr>
    </w:p>
    <w:p w14:paraId="4F9E7AF3" w14:textId="77777777" w:rsidR="00437CCA" w:rsidRDefault="00437CCA" w:rsidP="004C2961">
      <w:pPr>
        <w:jc w:val="both"/>
        <w:rPr>
          <w:lang w:val="sr-Latn-CS"/>
        </w:rPr>
      </w:pPr>
    </w:p>
    <w:p w14:paraId="0DDFAE2C" w14:textId="77777777" w:rsidR="000D2548" w:rsidRDefault="000D2548" w:rsidP="004C2961">
      <w:pPr>
        <w:jc w:val="both"/>
        <w:rPr>
          <w:lang w:val="sr-Latn-CS"/>
        </w:rPr>
      </w:pPr>
    </w:p>
    <w:p w14:paraId="5929850E" w14:textId="77777777" w:rsidR="00F13D89" w:rsidRDefault="00F13D89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3" w:name="_Toc137506090"/>
      <w:r>
        <w:rPr>
          <w:lang w:val="sr-Latn-CS"/>
        </w:rPr>
        <w:t>Prikaz spiska i informacija o sportovima</w:t>
      </w:r>
      <w:bookmarkEnd w:id="33"/>
    </w:p>
    <w:p w14:paraId="28E25755" w14:textId="77777777" w:rsidR="00F13D89" w:rsidRDefault="00F13D89" w:rsidP="004C2961">
      <w:pPr>
        <w:jc w:val="both"/>
        <w:rPr>
          <w:lang w:val="sr-Latn-CS"/>
        </w:rPr>
      </w:pPr>
      <w:r>
        <w:rPr>
          <w:lang w:val="sr-Latn-CS"/>
        </w:rPr>
        <w:t>Svi korisnici mogu pristupati ovim informacijama. Klikom na karticu ,,Sport“ prikazuje se stranica sa informacijama o sportovima.</w:t>
      </w:r>
    </w:p>
    <w:p w14:paraId="0E3D2B47" w14:textId="77777777" w:rsidR="00F13D89" w:rsidRPr="00F13D89" w:rsidRDefault="00F13D89" w:rsidP="004C2961">
      <w:pPr>
        <w:jc w:val="both"/>
        <w:rPr>
          <w:lang w:val="sr-Latn-CS"/>
        </w:rPr>
      </w:pPr>
    </w:p>
    <w:p w14:paraId="5BB1FCA3" w14:textId="196E3A1C" w:rsidR="00F13D89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3FB449B9" wp14:editId="6A3F4CB2">
            <wp:extent cx="592963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DBBF" w14:textId="77777777" w:rsidR="00F13D89" w:rsidRPr="00F13D89" w:rsidRDefault="00F13D89" w:rsidP="004C2961">
      <w:pPr>
        <w:jc w:val="both"/>
        <w:rPr>
          <w:lang w:val="sr-Latn-CS"/>
        </w:rPr>
      </w:pPr>
    </w:p>
    <w:p w14:paraId="6B3C02C1" w14:textId="77777777" w:rsidR="00F13D89" w:rsidRDefault="00F13D89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4" w:name="_Toc137506091"/>
      <w:r>
        <w:rPr>
          <w:lang w:val="sr-Latn-CS"/>
        </w:rPr>
        <w:lastRenderedPageBreak/>
        <w:t>Prikaz spiska sportskih trenera</w:t>
      </w:r>
      <w:bookmarkEnd w:id="34"/>
    </w:p>
    <w:p w14:paraId="7842942E" w14:textId="77777777" w:rsidR="00132710" w:rsidRDefault="00F13D89" w:rsidP="004C2961">
      <w:pPr>
        <w:jc w:val="both"/>
        <w:rPr>
          <w:lang w:val="sr-Latn-CS"/>
        </w:rPr>
      </w:pPr>
      <w:r>
        <w:rPr>
          <w:lang w:val="sr-Latn-CS"/>
        </w:rPr>
        <w:t>Svi korisnici mogu pristupati ovim informacijama.</w:t>
      </w:r>
      <w:r w:rsidR="00132710">
        <w:rPr>
          <w:lang w:val="sr-Latn-CS"/>
        </w:rPr>
        <w:t xml:space="preserve"> Klikom na karticu ,,Treneri“ prikazuje se stranica sa spiskom trenera koji su registrovani na aplikaciju </w:t>
      </w:r>
      <w:r w:rsidR="00794C15">
        <w:rPr>
          <w:lang w:val="sr-Latn-CS"/>
        </w:rPr>
        <w:t>St</w:t>
      </w:r>
      <w:r w:rsidR="00132710">
        <w:rPr>
          <w:lang w:val="sr-Latn-CS"/>
        </w:rPr>
        <w:t>udentskog Sportskog Centra. Takođe, postoji i mogućnost pretrage trenera u delu ,,Pretraži sportske trenere“.</w:t>
      </w:r>
    </w:p>
    <w:p w14:paraId="2D3BA279" w14:textId="77777777" w:rsidR="00132710" w:rsidRDefault="00132710" w:rsidP="004C2961">
      <w:pPr>
        <w:jc w:val="both"/>
        <w:rPr>
          <w:lang w:val="sr-Latn-CS"/>
        </w:rPr>
      </w:pPr>
    </w:p>
    <w:p w14:paraId="63D4B5E0" w14:textId="359D4E4A" w:rsidR="00F13D89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027D04B8" wp14:editId="79B87CEB">
            <wp:extent cx="5936615" cy="2812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3BDF" w14:textId="77777777" w:rsidR="00525C06" w:rsidRDefault="00525C06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5" w:name="_Toc137506092"/>
      <w:r>
        <w:rPr>
          <w:lang w:val="sr-Latn-CS"/>
        </w:rPr>
        <w:t>Prikaz spiska studenata</w:t>
      </w:r>
      <w:bookmarkEnd w:id="35"/>
    </w:p>
    <w:p w14:paraId="57CFD09F" w14:textId="77777777" w:rsidR="00EC03A5" w:rsidRDefault="00EC03A5" w:rsidP="004C2961">
      <w:pPr>
        <w:jc w:val="both"/>
        <w:rPr>
          <w:lang w:val="sr-Latn-CS"/>
        </w:rPr>
      </w:pPr>
      <w:r>
        <w:rPr>
          <w:lang w:val="sr-Latn-CS"/>
        </w:rPr>
        <w:t xml:space="preserve">Svi korisnici mogu pristupati ovim informacijama. Klikom na karticu ,,Studenti“ prikazuje se stranica sa spiskom </w:t>
      </w:r>
      <w:r w:rsidR="002E247F">
        <w:rPr>
          <w:lang w:val="sr-Latn-CS"/>
        </w:rPr>
        <w:t>studenata</w:t>
      </w:r>
      <w:r>
        <w:rPr>
          <w:lang w:val="sr-Latn-CS"/>
        </w:rPr>
        <w:t xml:space="preserve"> koji su registrovani na aplikaciju Studentskog Sportskog Centra. Takođe, postoji i mogućnost pretrage </w:t>
      </w:r>
      <w:r w:rsidR="00DB4D23">
        <w:rPr>
          <w:lang w:val="sr-Latn-CS"/>
        </w:rPr>
        <w:t>studenata</w:t>
      </w:r>
      <w:r>
        <w:rPr>
          <w:lang w:val="sr-Latn-CS"/>
        </w:rPr>
        <w:t xml:space="preserve"> u delu ,,Pretraži </w:t>
      </w:r>
      <w:r w:rsidR="00DB4D23">
        <w:rPr>
          <w:lang w:val="sr-Latn-CS"/>
        </w:rPr>
        <w:t>studente</w:t>
      </w:r>
      <w:r>
        <w:rPr>
          <w:lang w:val="sr-Latn-CS"/>
        </w:rPr>
        <w:t>“.</w:t>
      </w:r>
      <w:bookmarkStart w:id="36" w:name="_GoBack"/>
      <w:bookmarkEnd w:id="36"/>
    </w:p>
    <w:p w14:paraId="5A835248" w14:textId="77777777" w:rsidR="00EC03A5" w:rsidRPr="00EC03A5" w:rsidRDefault="00EC03A5" w:rsidP="004C2961">
      <w:pPr>
        <w:jc w:val="both"/>
        <w:rPr>
          <w:lang w:val="sr-Latn-CS"/>
        </w:rPr>
      </w:pPr>
    </w:p>
    <w:p w14:paraId="7AF86AEC" w14:textId="7817CF38" w:rsidR="00EC03A5" w:rsidRPr="00EC03A5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112AB767" wp14:editId="1CDA2706">
            <wp:extent cx="5936615" cy="281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C69D" w14:textId="77777777" w:rsidR="00F13D89" w:rsidRPr="00F13D89" w:rsidRDefault="00F13D89" w:rsidP="004C2961">
      <w:pPr>
        <w:jc w:val="both"/>
        <w:rPr>
          <w:lang w:val="sr-Latn-CS"/>
        </w:rPr>
      </w:pPr>
    </w:p>
    <w:p w14:paraId="2F1237A6" w14:textId="77777777" w:rsidR="00A17F28" w:rsidRPr="00A17F28" w:rsidRDefault="00A17F28" w:rsidP="004C2961">
      <w:pPr>
        <w:jc w:val="both"/>
        <w:rPr>
          <w:b/>
          <w:sz w:val="22"/>
          <w:szCs w:val="22"/>
          <w:lang w:val="sr-Latn-CS"/>
        </w:rPr>
      </w:pPr>
    </w:p>
    <w:p w14:paraId="68EDA123" w14:textId="77777777" w:rsidR="00FD642F" w:rsidRDefault="00FD642F" w:rsidP="004C2961">
      <w:pPr>
        <w:jc w:val="both"/>
      </w:pPr>
    </w:p>
    <w:p w14:paraId="7F4BA0A4" w14:textId="77777777" w:rsidR="00557678" w:rsidRDefault="00557678" w:rsidP="004C2961">
      <w:pPr>
        <w:pStyle w:val="Heading1"/>
        <w:numPr>
          <w:ilvl w:val="0"/>
          <w:numId w:val="4"/>
        </w:numPr>
        <w:jc w:val="both"/>
        <w:rPr>
          <w:lang w:val="sr-Latn-CS"/>
        </w:rPr>
      </w:pPr>
      <w:bookmarkStart w:id="37" w:name="_Toc137506093"/>
      <w:r>
        <w:rPr>
          <w:lang w:val="sr-Latn-CS"/>
        </w:rPr>
        <w:lastRenderedPageBreak/>
        <w:t xml:space="preserve">Prikaz </w:t>
      </w:r>
      <w:r w:rsidR="00ED1D8B">
        <w:rPr>
          <w:lang w:val="sr-Latn-CS"/>
        </w:rPr>
        <w:t>stranice ,,O nama“</w:t>
      </w:r>
      <w:bookmarkEnd w:id="37"/>
    </w:p>
    <w:p w14:paraId="135EA71F" w14:textId="77777777" w:rsidR="00557678" w:rsidRDefault="00557678" w:rsidP="004C2961">
      <w:pPr>
        <w:jc w:val="both"/>
        <w:rPr>
          <w:lang w:val="sr-Latn-CS"/>
        </w:rPr>
      </w:pPr>
      <w:r>
        <w:rPr>
          <w:lang w:val="sr-Latn-CS"/>
        </w:rPr>
        <w:t xml:space="preserve">Svi korisnici mogu pristupati ovim informacijama. Klikom na karticu ,,O nama“ prikazuje se stranica sa </w:t>
      </w:r>
      <w:r w:rsidR="00ED1D8B">
        <w:rPr>
          <w:lang w:val="sr-Latn-CS"/>
        </w:rPr>
        <w:t xml:space="preserve">informacijama o timu koji stoji iza ovog porjekta. </w:t>
      </w:r>
    </w:p>
    <w:p w14:paraId="313E0756" w14:textId="58CFD7BE" w:rsidR="00ED1D8B" w:rsidRDefault="003A1B2A" w:rsidP="004C2961">
      <w:pPr>
        <w:jc w:val="both"/>
        <w:rPr>
          <w:lang w:val="sr-Latn-CS"/>
        </w:rPr>
      </w:pPr>
      <w:r>
        <w:rPr>
          <w:noProof/>
        </w:rPr>
        <w:drawing>
          <wp:inline distT="0" distB="0" distL="0" distR="0" wp14:anchorId="2ECA9282" wp14:editId="2BBEFBD5">
            <wp:extent cx="5943600" cy="4703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3520" w14:textId="77777777" w:rsidR="004E7353" w:rsidRDefault="004E7353" w:rsidP="004C2961">
      <w:pPr>
        <w:jc w:val="both"/>
      </w:pPr>
    </w:p>
    <w:p w14:paraId="707EE004" w14:textId="77777777" w:rsidR="00F30F9F" w:rsidRDefault="00F30F9F" w:rsidP="004C2961">
      <w:pPr>
        <w:jc w:val="both"/>
        <w:rPr>
          <w:lang w:val="sr-Latn-CS"/>
        </w:rPr>
      </w:pPr>
    </w:p>
    <w:p w14:paraId="4E650006" w14:textId="77777777" w:rsidR="00EA14B1" w:rsidRPr="00EA14B1" w:rsidRDefault="00EA14B1" w:rsidP="004C2961">
      <w:pPr>
        <w:ind w:left="720"/>
        <w:jc w:val="both"/>
        <w:rPr>
          <w:lang w:val="sr-Latn-CS"/>
        </w:rPr>
      </w:pPr>
    </w:p>
    <w:sectPr w:rsidR="00EA14B1" w:rsidRPr="00EA14B1">
      <w:headerReference w:type="default" r:id="rId62"/>
      <w:footerReference w:type="default" r:id="rId6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0C59F2" w14:textId="77777777" w:rsidR="00AC53AB" w:rsidRDefault="00AC53AB">
      <w:r>
        <w:separator/>
      </w:r>
    </w:p>
  </w:endnote>
  <w:endnote w:type="continuationSeparator" w:id="0">
    <w:p w14:paraId="164B4A0B" w14:textId="77777777" w:rsidR="00AC53AB" w:rsidRDefault="00AC5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 w14:paraId="65E6C8E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A519E57" w14:textId="77777777"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8345E59" w14:textId="77777777"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48243D">
            <w:rPr>
              <w:lang w:val="sr-Latn-CS"/>
            </w:rPr>
            <w:t>Elektronski fakultet Niš,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C146800" w14:textId="77777777" w:rsidR="008B62B5" w:rsidRDefault="008B62B5">
          <w:pPr>
            <w:jc w:val="right"/>
          </w:pPr>
          <w:r>
            <w:t xml:space="preserve">Strana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4C2961">
            <w:rPr>
              <w:rStyle w:val="PageNumber"/>
              <w:noProof/>
            </w:rPr>
            <w:t>25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4C2961">
            <w:rPr>
              <w:rStyle w:val="PageNumber"/>
              <w:noProof/>
            </w:rPr>
            <w:t>33</w:t>
          </w:r>
          <w:r>
            <w:rPr>
              <w:rStyle w:val="PageNumber"/>
            </w:rPr>
            <w:fldChar w:fldCharType="end"/>
          </w:r>
        </w:p>
      </w:tc>
    </w:tr>
  </w:tbl>
  <w:p w14:paraId="61B52366" w14:textId="77777777"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57C4B5" w14:textId="77777777" w:rsidR="00AC53AB" w:rsidRDefault="00AC53AB">
      <w:r>
        <w:separator/>
      </w:r>
    </w:p>
  </w:footnote>
  <w:footnote w:type="continuationSeparator" w:id="0">
    <w:p w14:paraId="5B94B6DC" w14:textId="77777777" w:rsidR="00AC53AB" w:rsidRDefault="00AC53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0D412" w14:textId="77777777" w:rsidR="008B62B5" w:rsidRDefault="008B62B5">
    <w:pPr>
      <w:rPr>
        <w:sz w:val="24"/>
        <w:szCs w:val="24"/>
      </w:rPr>
    </w:pPr>
  </w:p>
  <w:p w14:paraId="09C489F0" w14:textId="77777777" w:rsidR="008B62B5" w:rsidRDefault="008B62B5">
    <w:pPr>
      <w:pBdr>
        <w:top w:val="single" w:sz="6" w:space="1" w:color="auto"/>
      </w:pBdr>
      <w:rPr>
        <w:sz w:val="24"/>
        <w:szCs w:val="24"/>
      </w:rPr>
    </w:pPr>
  </w:p>
  <w:p w14:paraId="53EC7608" w14:textId="77777777"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Elektronski fakultet Niš</w:t>
    </w:r>
  </w:p>
  <w:p w14:paraId="3178F370" w14:textId="77777777"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14:paraId="081FE40F" w14:textId="77777777"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 w14:paraId="51D9DCFA" w14:textId="77777777">
      <w:tc>
        <w:tcPr>
          <w:tcW w:w="6379" w:type="dxa"/>
        </w:tcPr>
        <w:p w14:paraId="32F060DA" w14:textId="77777777" w:rsidR="00F64E68" w:rsidRPr="00130CAF" w:rsidRDefault="00F64E68" w:rsidP="0011110F">
          <w:pPr>
            <w:rPr>
              <w:b/>
            </w:rPr>
          </w:pPr>
          <w:r>
            <w:rPr>
              <w:b/>
            </w:rPr>
            <w:t>Aplikacija Studentskog Sportskog Centra</w:t>
          </w:r>
        </w:p>
      </w:tc>
      <w:tc>
        <w:tcPr>
          <w:tcW w:w="3179" w:type="dxa"/>
        </w:tcPr>
        <w:p w14:paraId="4AC0646F" w14:textId="77777777"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8B62B5" w14:paraId="58A6AF18" w14:textId="77777777">
      <w:tc>
        <w:tcPr>
          <w:tcW w:w="6379" w:type="dxa"/>
        </w:tcPr>
        <w:p w14:paraId="2DFF36D1" w14:textId="77777777" w:rsidR="008B62B5" w:rsidRPr="0059438F" w:rsidRDefault="008B62B5" w:rsidP="0011110F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14:paraId="32E6BB28" w14:textId="77777777" w:rsidR="008B62B5" w:rsidRDefault="008B62B5" w:rsidP="0011110F">
          <w:r>
            <w:t xml:space="preserve">  Datum:  </w:t>
          </w:r>
          <w:r w:rsidR="00E04C38">
            <w:rPr>
              <w:lang w:val="sr-Latn-CS"/>
            </w:rPr>
            <w:t>12</w:t>
          </w:r>
          <w:r w:rsidR="00716E6F">
            <w:rPr>
              <w:lang w:val="sr-Latn-CS"/>
            </w:rPr>
            <w:t>.</w:t>
          </w:r>
          <w:r w:rsidR="00E04C38">
            <w:rPr>
              <w:lang w:val="sr-Latn-CS"/>
            </w:rPr>
            <w:t>06.2023</w:t>
          </w:r>
          <w:r w:rsidR="00716E6F" w:rsidRPr="00EC25D8">
            <w:rPr>
              <w:lang w:val="sr-Latn-CS"/>
            </w:rPr>
            <w:t>.</w:t>
          </w:r>
        </w:p>
      </w:tc>
    </w:tr>
    <w:tr w:rsidR="008B62B5" w14:paraId="1BBB34E4" w14:textId="77777777">
      <w:tc>
        <w:tcPr>
          <w:tcW w:w="9558" w:type="dxa"/>
          <w:gridSpan w:val="2"/>
        </w:tcPr>
        <w:p w14:paraId="0D980317" w14:textId="77777777" w:rsidR="008B62B5" w:rsidRPr="00E04C38" w:rsidRDefault="00E04C38" w:rsidP="0011110F">
          <w:pPr>
            <w:rPr>
              <w:lang w:val="sr-Latn-RS"/>
            </w:rPr>
          </w:pPr>
          <w:r>
            <w:t>A</w:t>
          </w:r>
          <w:r>
            <w:rPr>
              <w:lang w:val="sr-Latn-RS"/>
            </w:rPr>
            <w:t>nđela Stojanović, Anastasija Trajković</w:t>
          </w:r>
        </w:p>
      </w:tc>
    </w:tr>
  </w:tbl>
  <w:p w14:paraId="77E8D6C2" w14:textId="77777777"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62F9B"/>
    <w:multiLevelType w:val="hybridMultilevel"/>
    <w:tmpl w:val="04462EAE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4BAEE29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2D0585"/>
    <w:multiLevelType w:val="hybridMultilevel"/>
    <w:tmpl w:val="CCAA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55640"/>
    <w:multiLevelType w:val="hybridMultilevel"/>
    <w:tmpl w:val="26EEF4AA"/>
    <w:lvl w:ilvl="0" w:tplc="D4EE26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428B4"/>
    <w:multiLevelType w:val="multilevel"/>
    <w:tmpl w:val="3FA2A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B1784"/>
    <w:multiLevelType w:val="multilevel"/>
    <w:tmpl w:val="3FA2A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5EB476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80F6277"/>
    <w:multiLevelType w:val="hybridMultilevel"/>
    <w:tmpl w:val="794AA3D0"/>
    <w:lvl w:ilvl="0" w:tplc="EADEE60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CCF1182"/>
    <w:multiLevelType w:val="multilevel"/>
    <w:tmpl w:val="3FA2A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3622659"/>
    <w:multiLevelType w:val="multilevel"/>
    <w:tmpl w:val="3FA2AD7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5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22" w15:restartNumberingAfterBreak="0">
    <w:nsid w:val="584C2E5F"/>
    <w:multiLevelType w:val="multilevel"/>
    <w:tmpl w:val="0D62B186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82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23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B3B7A"/>
    <w:multiLevelType w:val="multilevel"/>
    <w:tmpl w:val="0D62B1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CE43607"/>
    <w:multiLevelType w:val="hybridMultilevel"/>
    <w:tmpl w:val="794AA3D0"/>
    <w:lvl w:ilvl="0" w:tplc="EADEE60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FE1A9E"/>
    <w:multiLevelType w:val="multilevel"/>
    <w:tmpl w:val="3FA2A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25"/>
  </w:num>
  <w:num w:numId="3">
    <w:abstractNumId w:val="2"/>
  </w:num>
  <w:num w:numId="4">
    <w:abstractNumId w:val="0"/>
  </w:num>
  <w:num w:numId="5">
    <w:abstractNumId w:val="5"/>
  </w:num>
  <w:num w:numId="6">
    <w:abstractNumId w:val="18"/>
  </w:num>
  <w:num w:numId="7">
    <w:abstractNumId w:val="1"/>
  </w:num>
  <w:num w:numId="8">
    <w:abstractNumId w:val="20"/>
  </w:num>
  <w:num w:numId="9">
    <w:abstractNumId w:val="7"/>
  </w:num>
  <w:num w:numId="10">
    <w:abstractNumId w:val="6"/>
  </w:num>
  <w:num w:numId="11">
    <w:abstractNumId w:val="13"/>
  </w:num>
  <w:num w:numId="12">
    <w:abstractNumId w:val="4"/>
  </w:num>
  <w:num w:numId="13">
    <w:abstractNumId w:val="9"/>
  </w:num>
  <w:num w:numId="14">
    <w:abstractNumId w:val="8"/>
  </w:num>
  <w:num w:numId="15">
    <w:abstractNumId w:val="23"/>
  </w:num>
  <w:num w:numId="16">
    <w:abstractNumId w:val="11"/>
  </w:num>
  <w:num w:numId="17">
    <w:abstractNumId w:val="3"/>
  </w:num>
  <w:num w:numId="18">
    <w:abstractNumId w:val="15"/>
  </w:num>
  <w:num w:numId="19">
    <w:abstractNumId w:val="24"/>
  </w:num>
  <w:num w:numId="20">
    <w:abstractNumId w:val="16"/>
  </w:num>
  <w:num w:numId="21">
    <w:abstractNumId w:val="10"/>
  </w:num>
  <w:num w:numId="22">
    <w:abstractNumId w:val="26"/>
  </w:num>
  <w:num w:numId="23">
    <w:abstractNumId w:val="22"/>
  </w:num>
  <w:num w:numId="24">
    <w:abstractNumId w:val="12"/>
  </w:num>
  <w:num w:numId="25">
    <w:abstractNumId w:val="14"/>
  </w:num>
  <w:num w:numId="26">
    <w:abstractNumId w:val="21"/>
  </w:num>
  <w:num w:numId="27">
    <w:abstractNumId w:val="19"/>
  </w:num>
  <w:num w:numId="28">
    <w:abstractNumId w:val="27"/>
  </w:num>
  <w:num w:numId="2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n-US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4BC"/>
    <w:rsid w:val="00007359"/>
    <w:rsid w:val="00010A9F"/>
    <w:rsid w:val="000111FD"/>
    <w:rsid w:val="000350B7"/>
    <w:rsid w:val="00035108"/>
    <w:rsid w:val="000471BA"/>
    <w:rsid w:val="00047C09"/>
    <w:rsid w:val="00047C77"/>
    <w:rsid w:val="0005564D"/>
    <w:rsid w:val="00066C68"/>
    <w:rsid w:val="00070ED1"/>
    <w:rsid w:val="00084CFB"/>
    <w:rsid w:val="00085648"/>
    <w:rsid w:val="00086100"/>
    <w:rsid w:val="00090B09"/>
    <w:rsid w:val="00093987"/>
    <w:rsid w:val="000968A8"/>
    <w:rsid w:val="00096920"/>
    <w:rsid w:val="000A53A1"/>
    <w:rsid w:val="000B04BC"/>
    <w:rsid w:val="000B748B"/>
    <w:rsid w:val="000B7882"/>
    <w:rsid w:val="000C7CEA"/>
    <w:rsid w:val="000D13F9"/>
    <w:rsid w:val="000D2548"/>
    <w:rsid w:val="000D6274"/>
    <w:rsid w:val="000E037A"/>
    <w:rsid w:val="000E26A3"/>
    <w:rsid w:val="000E4FD7"/>
    <w:rsid w:val="000E58A1"/>
    <w:rsid w:val="001038D0"/>
    <w:rsid w:val="0011087E"/>
    <w:rsid w:val="0011110F"/>
    <w:rsid w:val="00112BD9"/>
    <w:rsid w:val="00117D5B"/>
    <w:rsid w:val="00122DDD"/>
    <w:rsid w:val="00131930"/>
    <w:rsid w:val="00132710"/>
    <w:rsid w:val="00135B1C"/>
    <w:rsid w:val="00140B4C"/>
    <w:rsid w:val="00142AD8"/>
    <w:rsid w:val="00152A86"/>
    <w:rsid w:val="00153B42"/>
    <w:rsid w:val="001665BC"/>
    <w:rsid w:val="001670CE"/>
    <w:rsid w:val="00174998"/>
    <w:rsid w:val="00190AEA"/>
    <w:rsid w:val="00190FE8"/>
    <w:rsid w:val="00191359"/>
    <w:rsid w:val="00197AEF"/>
    <w:rsid w:val="001A0B8E"/>
    <w:rsid w:val="001A48D0"/>
    <w:rsid w:val="001B03FE"/>
    <w:rsid w:val="001B3E3F"/>
    <w:rsid w:val="001B48BE"/>
    <w:rsid w:val="001B5F36"/>
    <w:rsid w:val="001B7950"/>
    <w:rsid w:val="001C18EB"/>
    <w:rsid w:val="001C1F3F"/>
    <w:rsid w:val="001C62F1"/>
    <w:rsid w:val="001D059B"/>
    <w:rsid w:val="001D0D35"/>
    <w:rsid w:val="001D27BC"/>
    <w:rsid w:val="001D2FC4"/>
    <w:rsid w:val="001D3D27"/>
    <w:rsid w:val="001E090F"/>
    <w:rsid w:val="001F024A"/>
    <w:rsid w:val="001F1516"/>
    <w:rsid w:val="001F35A6"/>
    <w:rsid w:val="001F52B4"/>
    <w:rsid w:val="00202E8F"/>
    <w:rsid w:val="002067AB"/>
    <w:rsid w:val="002072BC"/>
    <w:rsid w:val="00207A6B"/>
    <w:rsid w:val="00207B94"/>
    <w:rsid w:val="00210097"/>
    <w:rsid w:val="002103F6"/>
    <w:rsid w:val="00214B4C"/>
    <w:rsid w:val="0021501F"/>
    <w:rsid w:val="00215F60"/>
    <w:rsid w:val="002219CB"/>
    <w:rsid w:val="00227054"/>
    <w:rsid w:val="0023017A"/>
    <w:rsid w:val="00235E45"/>
    <w:rsid w:val="002524DF"/>
    <w:rsid w:val="002526B1"/>
    <w:rsid w:val="00262344"/>
    <w:rsid w:val="002703F8"/>
    <w:rsid w:val="002817A1"/>
    <w:rsid w:val="00281ACB"/>
    <w:rsid w:val="00283348"/>
    <w:rsid w:val="00295B49"/>
    <w:rsid w:val="00295BB4"/>
    <w:rsid w:val="002A0910"/>
    <w:rsid w:val="002A451D"/>
    <w:rsid w:val="002B2C29"/>
    <w:rsid w:val="002B4CF4"/>
    <w:rsid w:val="002B6385"/>
    <w:rsid w:val="002C50EE"/>
    <w:rsid w:val="002D7D0A"/>
    <w:rsid w:val="002E247F"/>
    <w:rsid w:val="002E43D3"/>
    <w:rsid w:val="002E5A29"/>
    <w:rsid w:val="002E6A45"/>
    <w:rsid w:val="002F060C"/>
    <w:rsid w:val="002F2152"/>
    <w:rsid w:val="00302D1A"/>
    <w:rsid w:val="00307807"/>
    <w:rsid w:val="00311007"/>
    <w:rsid w:val="00313472"/>
    <w:rsid w:val="003164AF"/>
    <w:rsid w:val="00325877"/>
    <w:rsid w:val="003307FF"/>
    <w:rsid w:val="00333D75"/>
    <w:rsid w:val="00334BBB"/>
    <w:rsid w:val="00340A64"/>
    <w:rsid w:val="00341CE9"/>
    <w:rsid w:val="00341F67"/>
    <w:rsid w:val="00343D64"/>
    <w:rsid w:val="00343E62"/>
    <w:rsid w:val="00353643"/>
    <w:rsid w:val="00356A51"/>
    <w:rsid w:val="003619B9"/>
    <w:rsid w:val="00371214"/>
    <w:rsid w:val="00373276"/>
    <w:rsid w:val="0037609A"/>
    <w:rsid w:val="003762D9"/>
    <w:rsid w:val="003A1B2A"/>
    <w:rsid w:val="003A2A8D"/>
    <w:rsid w:val="003A7AA1"/>
    <w:rsid w:val="003B10CC"/>
    <w:rsid w:val="003B4867"/>
    <w:rsid w:val="003C490F"/>
    <w:rsid w:val="003D1537"/>
    <w:rsid w:val="003D4169"/>
    <w:rsid w:val="003E307A"/>
    <w:rsid w:val="003E72E6"/>
    <w:rsid w:val="003F233C"/>
    <w:rsid w:val="004054A7"/>
    <w:rsid w:val="00405DB0"/>
    <w:rsid w:val="0040628B"/>
    <w:rsid w:val="00406427"/>
    <w:rsid w:val="00406790"/>
    <w:rsid w:val="00417EEC"/>
    <w:rsid w:val="00420091"/>
    <w:rsid w:val="0042691F"/>
    <w:rsid w:val="004301A6"/>
    <w:rsid w:val="0043576F"/>
    <w:rsid w:val="00437893"/>
    <w:rsid w:val="00437CCA"/>
    <w:rsid w:val="00440174"/>
    <w:rsid w:val="00441C4B"/>
    <w:rsid w:val="0044320A"/>
    <w:rsid w:val="00443292"/>
    <w:rsid w:val="004610CA"/>
    <w:rsid w:val="0046139A"/>
    <w:rsid w:val="0046178F"/>
    <w:rsid w:val="004759F6"/>
    <w:rsid w:val="0048243D"/>
    <w:rsid w:val="0048490A"/>
    <w:rsid w:val="004856D7"/>
    <w:rsid w:val="00494F81"/>
    <w:rsid w:val="00497190"/>
    <w:rsid w:val="00497CA9"/>
    <w:rsid w:val="004A3986"/>
    <w:rsid w:val="004A674B"/>
    <w:rsid w:val="004B36F4"/>
    <w:rsid w:val="004B7833"/>
    <w:rsid w:val="004B7CC9"/>
    <w:rsid w:val="004C0786"/>
    <w:rsid w:val="004C2961"/>
    <w:rsid w:val="004D19FC"/>
    <w:rsid w:val="004D3B3D"/>
    <w:rsid w:val="004E6299"/>
    <w:rsid w:val="004E6CD5"/>
    <w:rsid w:val="004E6E39"/>
    <w:rsid w:val="004E71C2"/>
    <w:rsid w:val="004E7353"/>
    <w:rsid w:val="004F16FD"/>
    <w:rsid w:val="004F23FA"/>
    <w:rsid w:val="004F589C"/>
    <w:rsid w:val="004F7A02"/>
    <w:rsid w:val="0050264F"/>
    <w:rsid w:val="0050414E"/>
    <w:rsid w:val="005068CB"/>
    <w:rsid w:val="005107C5"/>
    <w:rsid w:val="0051370F"/>
    <w:rsid w:val="005178C9"/>
    <w:rsid w:val="00525873"/>
    <w:rsid w:val="00525C06"/>
    <w:rsid w:val="00533479"/>
    <w:rsid w:val="00533BAC"/>
    <w:rsid w:val="005410CD"/>
    <w:rsid w:val="0054661D"/>
    <w:rsid w:val="00553196"/>
    <w:rsid w:val="005534EA"/>
    <w:rsid w:val="00554465"/>
    <w:rsid w:val="00557678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9722E"/>
    <w:rsid w:val="005A483D"/>
    <w:rsid w:val="005A5DE0"/>
    <w:rsid w:val="005B3ABA"/>
    <w:rsid w:val="005B6419"/>
    <w:rsid w:val="005C32DF"/>
    <w:rsid w:val="005C6006"/>
    <w:rsid w:val="005C7247"/>
    <w:rsid w:val="005D11E2"/>
    <w:rsid w:val="005D4389"/>
    <w:rsid w:val="005D7034"/>
    <w:rsid w:val="005E07FB"/>
    <w:rsid w:val="005E2107"/>
    <w:rsid w:val="005E6A4C"/>
    <w:rsid w:val="005E762D"/>
    <w:rsid w:val="005F323C"/>
    <w:rsid w:val="00601D07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42D55"/>
    <w:rsid w:val="00651313"/>
    <w:rsid w:val="00651EF0"/>
    <w:rsid w:val="0065315B"/>
    <w:rsid w:val="006612BC"/>
    <w:rsid w:val="00661FC5"/>
    <w:rsid w:val="006807B0"/>
    <w:rsid w:val="00681BA9"/>
    <w:rsid w:val="00687291"/>
    <w:rsid w:val="00696B72"/>
    <w:rsid w:val="00697A77"/>
    <w:rsid w:val="006A13EE"/>
    <w:rsid w:val="006A3F92"/>
    <w:rsid w:val="006B2A58"/>
    <w:rsid w:val="006B407A"/>
    <w:rsid w:val="006B77FD"/>
    <w:rsid w:val="006C4C39"/>
    <w:rsid w:val="006C72E6"/>
    <w:rsid w:val="006D2180"/>
    <w:rsid w:val="006D70BA"/>
    <w:rsid w:val="006E0933"/>
    <w:rsid w:val="006E34EE"/>
    <w:rsid w:val="006E52FA"/>
    <w:rsid w:val="006E759A"/>
    <w:rsid w:val="006F45DA"/>
    <w:rsid w:val="006F585D"/>
    <w:rsid w:val="007006F3"/>
    <w:rsid w:val="00703FFE"/>
    <w:rsid w:val="00716E6F"/>
    <w:rsid w:val="007171EA"/>
    <w:rsid w:val="00733B72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859EA"/>
    <w:rsid w:val="007906C9"/>
    <w:rsid w:val="00792AA3"/>
    <w:rsid w:val="00794C15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15"/>
    <w:rsid w:val="007D40B6"/>
    <w:rsid w:val="007D5C80"/>
    <w:rsid w:val="007E4D10"/>
    <w:rsid w:val="007E4D71"/>
    <w:rsid w:val="007F747C"/>
    <w:rsid w:val="008028FE"/>
    <w:rsid w:val="008032EF"/>
    <w:rsid w:val="0081181D"/>
    <w:rsid w:val="00815DFF"/>
    <w:rsid w:val="00817F5F"/>
    <w:rsid w:val="0082055B"/>
    <w:rsid w:val="008212E7"/>
    <w:rsid w:val="008213A9"/>
    <w:rsid w:val="00822132"/>
    <w:rsid w:val="00825B49"/>
    <w:rsid w:val="008311B9"/>
    <w:rsid w:val="00833124"/>
    <w:rsid w:val="0083793D"/>
    <w:rsid w:val="00844925"/>
    <w:rsid w:val="00846377"/>
    <w:rsid w:val="0085590B"/>
    <w:rsid w:val="00867C39"/>
    <w:rsid w:val="008950FA"/>
    <w:rsid w:val="00896938"/>
    <w:rsid w:val="008A1320"/>
    <w:rsid w:val="008A4853"/>
    <w:rsid w:val="008A5493"/>
    <w:rsid w:val="008A663D"/>
    <w:rsid w:val="008B3BA5"/>
    <w:rsid w:val="008B50F5"/>
    <w:rsid w:val="008B62B5"/>
    <w:rsid w:val="008B6A56"/>
    <w:rsid w:val="008C0B98"/>
    <w:rsid w:val="008D16F3"/>
    <w:rsid w:val="008D17BF"/>
    <w:rsid w:val="008E31F2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0D0F"/>
    <w:rsid w:val="00981379"/>
    <w:rsid w:val="00983043"/>
    <w:rsid w:val="009855B9"/>
    <w:rsid w:val="009858D1"/>
    <w:rsid w:val="00986815"/>
    <w:rsid w:val="009946B8"/>
    <w:rsid w:val="009972B0"/>
    <w:rsid w:val="009974FF"/>
    <w:rsid w:val="009A4B6B"/>
    <w:rsid w:val="009B34D6"/>
    <w:rsid w:val="009B4BA5"/>
    <w:rsid w:val="009B5EC7"/>
    <w:rsid w:val="009C0B1A"/>
    <w:rsid w:val="009C6B85"/>
    <w:rsid w:val="009C7065"/>
    <w:rsid w:val="009D3F4C"/>
    <w:rsid w:val="009E5FF2"/>
    <w:rsid w:val="009E6C6B"/>
    <w:rsid w:val="009F12E9"/>
    <w:rsid w:val="009F4E47"/>
    <w:rsid w:val="009F505B"/>
    <w:rsid w:val="009F5A3F"/>
    <w:rsid w:val="00A01056"/>
    <w:rsid w:val="00A12356"/>
    <w:rsid w:val="00A15699"/>
    <w:rsid w:val="00A17F28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77B1A"/>
    <w:rsid w:val="00A9056E"/>
    <w:rsid w:val="00A9261C"/>
    <w:rsid w:val="00A9372C"/>
    <w:rsid w:val="00AA0445"/>
    <w:rsid w:val="00AA16E7"/>
    <w:rsid w:val="00AA3511"/>
    <w:rsid w:val="00AA4871"/>
    <w:rsid w:val="00AA6060"/>
    <w:rsid w:val="00AA7BF0"/>
    <w:rsid w:val="00AB0176"/>
    <w:rsid w:val="00AB2669"/>
    <w:rsid w:val="00AC0553"/>
    <w:rsid w:val="00AC3BD0"/>
    <w:rsid w:val="00AC4329"/>
    <w:rsid w:val="00AC53AB"/>
    <w:rsid w:val="00AC5598"/>
    <w:rsid w:val="00AC6EE3"/>
    <w:rsid w:val="00AD0B9F"/>
    <w:rsid w:val="00AD51EE"/>
    <w:rsid w:val="00AE02F3"/>
    <w:rsid w:val="00AE148B"/>
    <w:rsid w:val="00AF31DD"/>
    <w:rsid w:val="00AF3BBD"/>
    <w:rsid w:val="00AF516B"/>
    <w:rsid w:val="00AF7969"/>
    <w:rsid w:val="00B03EBC"/>
    <w:rsid w:val="00B12771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413F"/>
    <w:rsid w:val="00B85A8A"/>
    <w:rsid w:val="00B8796A"/>
    <w:rsid w:val="00B927B8"/>
    <w:rsid w:val="00B94209"/>
    <w:rsid w:val="00B950D2"/>
    <w:rsid w:val="00B963D8"/>
    <w:rsid w:val="00BA5AD3"/>
    <w:rsid w:val="00BB113F"/>
    <w:rsid w:val="00BC1596"/>
    <w:rsid w:val="00BC2F28"/>
    <w:rsid w:val="00BC58C3"/>
    <w:rsid w:val="00BD198C"/>
    <w:rsid w:val="00BD201E"/>
    <w:rsid w:val="00BD31BD"/>
    <w:rsid w:val="00BE3B09"/>
    <w:rsid w:val="00BE4B5A"/>
    <w:rsid w:val="00BE4D45"/>
    <w:rsid w:val="00BF1F02"/>
    <w:rsid w:val="00BF2A22"/>
    <w:rsid w:val="00BF48BF"/>
    <w:rsid w:val="00BF695D"/>
    <w:rsid w:val="00BF6F82"/>
    <w:rsid w:val="00C0056F"/>
    <w:rsid w:val="00C04C20"/>
    <w:rsid w:val="00C07D61"/>
    <w:rsid w:val="00C13A1E"/>
    <w:rsid w:val="00C146B8"/>
    <w:rsid w:val="00C151E9"/>
    <w:rsid w:val="00C15265"/>
    <w:rsid w:val="00C21C8A"/>
    <w:rsid w:val="00C3093C"/>
    <w:rsid w:val="00C366E9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91821"/>
    <w:rsid w:val="00CA4CDC"/>
    <w:rsid w:val="00CA6ED1"/>
    <w:rsid w:val="00CB1E68"/>
    <w:rsid w:val="00CB42B6"/>
    <w:rsid w:val="00CC2DF2"/>
    <w:rsid w:val="00CC307A"/>
    <w:rsid w:val="00CC7631"/>
    <w:rsid w:val="00CC7C5A"/>
    <w:rsid w:val="00CD03B0"/>
    <w:rsid w:val="00CD2E9E"/>
    <w:rsid w:val="00CE14BB"/>
    <w:rsid w:val="00CF179C"/>
    <w:rsid w:val="00CF2365"/>
    <w:rsid w:val="00D0170C"/>
    <w:rsid w:val="00D1007F"/>
    <w:rsid w:val="00D102C4"/>
    <w:rsid w:val="00D10E9E"/>
    <w:rsid w:val="00D20EB2"/>
    <w:rsid w:val="00D25CE4"/>
    <w:rsid w:val="00D409D2"/>
    <w:rsid w:val="00D41151"/>
    <w:rsid w:val="00D42F16"/>
    <w:rsid w:val="00D63394"/>
    <w:rsid w:val="00D65AE9"/>
    <w:rsid w:val="00D70C6D"/>
    <w:rsid w:val="00D8018C"/>
    <w:rsid w:val="00D8035E"/>
    <w:rsid w:val="00D9042A"/>
    <w:rsid w:val="00DA026F"/>
    <w:rsid w:val="00DA276B"/>
    <w:rsid w:val="00DA6E0E"/>
    <w:rsid w:val="00DB1AD9"/>
    <w:rsid w:val="00DB3075"/>
    <w:rsid w:val="00DB3490"/>
    <w:rsid w:val="00DB4D23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04C38"/>
    <w:rsid w:val="00E10E9C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40ED6"/>
    <w:rsid w:val="00E52B5C"/>
    <w:rsid w:val="00E55AE1"/>
    <w:rsid w:val="00E55B33"/>
    <w:rsid w:val="00E55BAD"/>
    <w:rsid w:val="00E55CCB"/>
    <w:rsid w:val="00E57B0B"/>
    <w:rsid w:val="00E73800"/>
    <w:rsid w:val="00E75331"/>
    <w:rsid w:val="00E83D10"/>
    <w:rsid w:val="00E84390"/>
    <w:rsid w:val="00E91116"/>
    <w:rsid w:val="00E91542"/>
    <w:rsid w:val="00E957A1"/>
    <w:rsid w:val="00EA14B1"/>
    <w:rsid w:val="00EA6B1F"/>
    <w:rsid w:val="00EB6BC6"/>
    <w:rsid w:val="00EC03A5"/>
    <w:rsid w:val="00EC4ACE"/>
    <w:rsid w:val="00ED1D8B"/>
    <w:rsid w:val="00ED29FF"/>
    <w:rsid w:val="00ED4390"/>
    <w:rsid w:val="00ED5EE6"/>
    <w:rsid w:val="00EE324C"/>
    <w:rsid w:val="00EE37C2"/>
    <w:rsid w:val="00EE665C"/>
    <w:rsid w:val="00EF03E8"/>
    <w:rsid w:val="00EF7553"/>
    <w:rsid w:val="00F009B7"/>
    <w:rsid w:val="00F02412"/>
    <w:rsid w:val="00F04A07"/>
    <w:rsid w:val="00F0630F"/>
    <w:rsid w:val="00F06D4B"/>
    <w:rsid w:val="00F131F5"/>
    <w:rsid w:val="00F13D89"/>
    <w:rsid w:val="00F15D51"/>
    <w:rsid w:val="00F17836"/>
    <w:rsid w:val="00F305D1"/>
    <w:rsid w:val="00F30F9F"/>
    <w:rsid w:val="00F35618"/>
    <w:rsid w:val="00F3615E"/>
    <w:rsid w:val="00F3785B"/>
    <w:rsid w:val="00F415A3"/>
    <w:rsid w:val="00F462ED"/>
    <w:rsid w:val="00F4764C"/>
    <w:rsid w:val="00F50406"/>
    <w:rsid w:val="00F5154F"/>
    <w:rsid w:val="00F549FF"/>
    <w:rsid w:val="00F638CE"/>
    <w:rsid w:val="00F64E68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642F"/>
    <w:rsid w:val="00FD74DF"/>
    <w:rsid w:val="00FE62CD"/>
    <w:rsid w:val="00FF01A0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FCB72E"/>
  <w15:chartTrackingRefBased/>
  <w15:docId w15:val="{E52E6950-884D-460A-8B5A-A0A872951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29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29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9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9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9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29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paragraph" w:styleId="ListParagraph">
    <w:name w:val="List Paragraph"/>
    <w:basedOn w:val="Normal"/>
    <w:uiPriority w:val="34"/>
    <w:qFormat/>
    <w:rsid w:val="00AE148B"/>
    <w:pPr>
      <w:widowControl/>
      <w:autoSpaceDE/>
      <w:autoSpaceDN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81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1127C-C0FB-4EA2-9F2E-C8792E311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</Template>
  <TotalTime>12</TotalTime>
  <Pages>33</Pages>
  <Words>2538</Words>
  <Characters>14472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16977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Microsoft account</cp:lastModifiedBy>
  <cp:revision>38</cp:revision>
  <dcterms:created xsi:type="dcterms:W3CDTF">2023-06-12T21:33:00Z</dcterms:created>
  <dcterms:modified xsi:type="dcterms:W3CDTF">2023-06-12T21:50:00Z</dcterms:modified>
</cp:coreProperties>
</file>